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54"/>
      </w:tblGrid>
      <w:tr w:rsidR="008E0795" w:rsidRPr="00414373" w14:paraId="5551168C" w14:textId="77777777" w:rsidTr="00E44C77">
        <w:trPr>
          <w:trHeight w:val="6379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782792" w14:textId="77777777" w:rsidR="008E0795" w:rsidRPr="00414373" w:rsidRDefault="00E44C77" w:rsidP="00DB54EE">
            <w:pPr>
              <w:ind w:left="0"/>
              <w:jc w:val="center"/>
              <w:rPr>
                <w:lang w:val="en-US"/>
              </w:rPr>
            </w:pPr>
            <w:bookmarkStart w:id="0" w:name="_Hlk23344239"/>
            <w:bookmarkEnd w:id="0"/>
            <w:r w:rsidRPr="00414373">
              <w:rPr>
                <w:caps/>
                <w:noProof/>
                <w:szCs w:val="22"/>
                <w:lang w:val="en-US" w:eastAsia="zh-CN"/>
              </w:rPr>
              <w:drawing>
                <wp:inline distT="0" distB="0" distL="0" distR="0" wp14:anchorId="06EE9766" wp14:editId="0A32D0A4">
                  <wp:extent cx="1508760" cy="1242060"/>
                  <wp:effectExtent l="0" t="0" r="0" b="0"/>
                  <wp:docPr id="25" name="Picture 3" descr="\\it.local\data\Teams\konseptointi_tyokansio\Logot\png\digia_logo_cmy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\\it.local\data\Teams\konseptointi_tyokansio\Logot\png\digia_logo_cmy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760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92C309" w14:textId="77777777" w:rsidR="008E0795" w:rsidRPr="00414373" w:rsidRDefault="008E0795" w:rsidP="00DB54EE">
            <w:pPr>
              <w:ind w:left="0"/>
              <w:rPr>
                <w:lang w:val="en-US"/>
              </w:rPr>
            </w:pPr>
          </w:p>
        </w:tc>
      </w:tr>
      <w:tr w:rsidR="008E0795" w:rsidRPr="00414373" w14:paraId="077EB9B3" w14:textId="77777777" w:rsidTr="00DB54EE">
        <w:trPr>
          <w:trHeight w:val="3119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DAD074" w14:textId="22E95340" w:rsidR="00CA2060" w:rsidRPr="00414373" w:rsidRDefault="00463E61" w:rsidP="006A1EF3">
            <w:pPr>
              <w:pStyle w:val="Title"/>
              <w:rPr>
                <w:lang w:val="en-US"/>
              </w:rPr>
            </w:pPr>
            <w:r>
              <w:rPr>
                <w:lang w:val="en-US"/>
              </w:rPr>
              <w:t>chatbot</w:t>
            </w:r>
            <w:r w:rsidR="00716DE7">
              <w:rPr>
                <w:lang w:val="en-US"/>
              </w:rPr>
              <w:t xml:space="preserve"> manual</w:t>
            </w:r>
          </w:p>
          <w:p w14:paraId="3F7BB294" w14:textId="776C1830" w:rsidR="008E0795" w:rsidRPr="00414373" w:rsidRDefault="00463E61" w:rsidP="006A1EF3">
            <w:pPr>
              <w:pStyle w:val="Subtitle"/>
              <w:rPr>
                <w:lang w:val="en-US"/>
              </w:rPr>
            </w:pPr>
            <w:r>
              <w:rPr>
                <w:lang w:val="en-US"/>
              </w:rPr>
              <w:t>DigisF</w:t>
            </w:r>
            <w:r w:rsidR="00916067">
              <w:rPr>
                <w:lang w:val="en-US"/>
              </w:rPr>
              <w:t>ää</w:t>
            </w:r>
            <w:r>
              <w:rPr>
                <w:lang w:val="en-US"/>
              </w:rPr>
              <w:t>ri</w:t>
            </w:r>
          </w:p>
        </w:tc>
      </w:tr>
      <w:tr w:rsidR="008E0795" w:rsidRPr="00414373" w14:paraId="50C71AC4" w14:textId="77777777" w:rsidTr="00DB54EE">
        <w:trPr>
          <w:trHeight w:val="1255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A6CB04" w14:textId="5C644A56" w:rsidR="008E0795" w:rsidRPr="00414373" w:rsidRDefault="008E0795" w:rsidP="00B43FC1">
            <w:pPr>
              <w:pStyle w:val="Subtitle"/>
              <w:rPr>
                <w:lang w:val="en-US"/>
              </w:rPr>
            </w:pPr>
          </w:p>
        </w:tc>
      </w:tr>
    </w:tbl>
    <w:p w14:paraId="52409A3D" w14:textId="77777777" w:rsidR="00150B4C" w:rsidRPr="00414373" w:rsidRDefault="00150B4C" w:rsidP="00916067">
      <w:pPr>
        <w:ind w:left="0"/>
        <w:rPr>
          <w:lang w:val="en-US"/>
        </w:rPr>
      </w:pPr>
    </w:p>
    <w:p w14:paraId="175017EA" w14:textId="1F351397" w:rsidR="00CA2060" w:rsidRPr="00414373" w:rsidRDefault="00CA2060" w:rsidP="00150B4C">
      <w:pPr>
        <w:rPr>
          <w:caps/>
          <w:noProof/>
          <w:szCs w:val="22"/>
          <w:lang w:val="en-US"/>
        </w:rPr>
      </w:pPr>
    </w:p>
    <w:p w14:paraId="76B231EA" w14:textId="77777777" w:rsidR="00CA2060" w:rsidRDefault="000B6E88" w:rsidP="00CA2060">
      <w:pPr>
        <w:pStyle w:val="Heading1"/>
        <w:pageBreakBefore/>
        <w:rPr>
          <w:lang w:val="en-US"/>
        </w:rPr>
      </w:pPr>
      <w:bookmarkStart w:id="1" w:name="_Toc23280125"/>
      <w:r w:rsidRPr="00414373">
        <w:rPr>
          <w:lang w:val="en-US"/>
        </w:rPr>
        <w:lastRenderedPageBreak/>
        <w:t>introduction</w:t>
      </w:r>
      <w:bookmarkEnd w:id="1"/>
    </w:p>
    <w:p w14:paraId="3260199A" w14:textId="77777777" w:rsidR="002B19D1" w:rsidRPr="00131E98" w:rsidRDefault="002B19D1" w:rsidP="002B19D1">
      <w:pPr>
        <w:rPr>
          <w:sz w:val="24"/>
          <w:lang w:val="en-GB"/>
        </w:rPr>
      </w:pPr>
      <w:r w:rsidRPr="00131E98">
        <w:rPr>
          <w:sz w:val="24"/>
          <w:lang w:val="en-GB"/>
        </w:rPr>
        <w:t>A chatbot is an artificial intelligence (AI) software that can simulate a conversation (or a chat) with a user in natural language through messaging applications, websites, mobile apps or through the telephone.</w:t>
      </w:r>
    </w:p>
    <w:p w14:paraId="24F7CDB4" w14:textId="7E29149A" w:rsidR="00FE7E92" w:rsidRPr="002B19D1" w:rsidRDefault="00486F6A" w:rsidP="002B19D1">
      <w:pPr>
        <w:rPr>
          <w:lang w:val="en-GB"/>
        </w:rPr>
      </w:pPr>
      <w:r w:rsidRPr="00131E98">
        <w:rPr>
          <w:sz w:val="24"/>
          <w:lang w:val="en-US"/>
        </w:rPr>
        <w:t>Azure Bot Service provides an integrated environment that is purpose-built for bot development, enabling you to build, connect, test, deploy, and manage intelligent bots, all from one place.</w:t>
      </w:r>
      <w:r w:rsidR="0077299C" w:rsidRPr="00414373">
        <w:rPr>
          <w:lang w:val="en-US"/>
        </w:rPr>
        <w:tab/>
      </w:r>
      <w:r w:rsidR="0077299C" w:rsidRPr="00414373">
        <w:rPr>
          <w:lang w:val="en-US"/>
        </w:rPr>
        <w:tab/>
      </w:r>
      <w:r w:rsidR="002D378B" w:rsidRPr="00414373">
        <w:rPr>
          <w:lang w:val="en-US"/>
        </w:rPr>
        <w:tab/>
      </w:r>
    </w:p>
    <w:p w14:paraId="49A674B2" w14:textId="58FFD4EF" w:rsidR="002E1BE9" w:rsidRDefault="00916067" w:rsidP="004C0DD3">
      <w:pPr>
        <w:pStyle w:val="Heading1"/>
        <w:rPr>
          <w:lang w:val="en-US"/>
        </w:rPr>
      </w:pPr>
      <w:r>
        <w:rPr>
          <w:lang w:val="en-US"/>
        </w:rPr>
        <w:t>WorKSHOp</w:t>
      </w:r>
    </w:p>
    <w:p w14:paraId="1EB5D4A0" w14:textId="02FFF73D" w:rsidR="002142A8" w:rsidRDefault="002142A8" w:rsidP="002142A8">
      <w:pPr>
        <w:pStyle w:val="Heading2"/>
        <w:rPr>
          <w:lang w:val="en-IN"/>
        </w:rPr>
      </w:pPr>
      <w:r w:rsidRPr="002142A8">
        <w:rPr>
          <w:lang w:val="en-IN"/>
        </w:rPr>
        <w:t>Build quickstart chat bot from azure portal</w:t>
      </w:r>
      <w:r>
        <w:rPr>
          <w:lang w:val="en-IN"/>
        </w:rPr>
        <w:t>:</w:t>
      </w:r>
    </w:p>
    <w:p w14:paraId="4BA8DC07" w14:textId="731B697C" w:rsidR="002142A8" w:rsidRPr="002142A8" w:rsidRDefault="002142A8" w:rsidP="002142A8">
      <w:pPr>
        <w:pStyle w:val="ListParagraph"/>
        <w:numPr>
          <w:ilvl w:val="0"/>
          <w:numId w:val="19"/>
        </w:numPr>
        <w:rPr>
          <w:sz w:val="24"/>
          <w:lang w:val="en-US"/>
        </w:rPr>
      </w:pPr>
      <w:r w:rsidRPr="002142A8">
        <w:rPr>
          <w:sz w:val="24"/>
          <w:lang w:val="en-US"/>
        </w:rPr>
        <w:t>Sign in to “</w:t>
      </w:r>
      <w:hyperlink r:id="rId12" w:history="1">
        <w:r w:rsidRPr="002142A8">
          <w:rPr>
            <w:rStyle w:val="Hyperlink"/>
            <w:sz w:val="24"/>
            <w:lang w:val="en-US"/>
          </w:rPr>
          <w:t>Azure portal</w:t>
        </w:r>
      </w:hyperlink>
      <w:r w:rsidRPr="002142A8">
        <w:rPr>
          <w:sz w:val="24"/>
          <w:lang w:val="en-US"/>
        </w:rPr>
        <w:t xml:space="preserve">” with your azure account and then select “All Services” from the navigation menu. </w:t>
      </w:r>
    </w:p>
    <w:p w14:paraId="7DAA9DBC" w14:textId="77777777" w:rsidR="002142A8" w:rsidRPr="00C07535" w:rsidRDefault="002142A8" w:rsidP="002142A8">
      <w:pPr>
        <w:pStyle w:val="ListParagraph"/>
        <w:ind w:left="927"/>
        <w:rPr>
          <w:lang w:val="en-US"/>
        </w:rPr>
      </w:pPr>
    </w:p>
    <w:p w14:paraId="3C42A4F2" w14:textId="0128E2D4" w:rsidR="002142A8" w:rsidRPr="0003016F" w:rsidRDefault="002142A8" w:rsidP="0003016F">
      <w:pPr>
        <w:pStyle w:val="ListParagraph"/>
        <w:numPr>
          <w:ilvl w:val="0"/>
          <w:numId w:val="19"/>
        </w:numPr>
        <w:rPr>
          <w:sz w:val="24"/>
          <w:lang w:val="en-US"/>
        </w:rPr>
      </w:pPr>
      <w:r w:rsidRPr="002142A8">
        <w:rPr>
          <w:sz w:val="24"/>
          <w:lang w:val="en-US"/>
        </w:rPr>
        <w:t xml:space="preserve">Search for “Bot Services” and go to the services. </w:t>
      </w:r>
    </w:p>
    <w:p w14:paraId="38188B12" w14:textId="2E2F4CCC" w:rsidR="002142A8" w:rsidRDefault="002142A8" w:rsidP="002142A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6C347D3" wp14:editId="0CA718C9">
            <wp:extent cx="6120765" cy="314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0732" w14:textId="77777777" w:rsidR="002142A8" w:rsidRPr="00C07535" w:rsidRDefault="002142A8" w:rsidP="002142A8">
      <w:pPr>
        <w:pStyle w:val="ListParagraph"/>
        <w:rPr>
          <w:lang w:val="en-US"/>
        </w:rPr>
      </w:pPr>
    </w:p>
    <w:p w14:paraId="209C1499" w14:textId="6A672764" w:rsidR="002142A8" w:rsidRPr="002142A8" w:rsidRDefault="002142A8" w:rsidP="002142A8">
      <w:pPr>
        <w:pStyle w:val="ListParagraph"/>
        <w:numPr>
          <w:ilvl w:val="0"/>
          <w:numId w:val="19"/>
        </w:numPr>
        <w:rPr>
          <w:sz w:val="24"/>
          <w:lang w:val="en-US"/>
        </w:rPr>
      </w:pPr>
      <w:r w:rsidRPr="002142A8">
        <w:rPr>
          <w:sz w:val="24"/>
          <w:lang w:val="en-US"/>
        </w:rPr>
        <w:t>Click “Add” and select “Web App Bot” and click on “Create”.</w:t>
      </w:r>
    </w:p>
    <w:p w14:paraId="125F27E8" w14:textId="77777777" w:rsidR="002142A8" w:rsidRPr="002142A8" w:rsidRDefault="002142A8" w:rsidP="002142A8">
      <w:pPr>
        <w:rPr>
          <w:lang w:val="en-US"/>
        </w:rPr>
      </w:pPr>
    </w:p>
    <w:p w14:paraId="1ECEEA01" w14:textId="77777777" w:rsidR="002142A8" w:rsidRPr="002142A8" w:rsidRDefault="002142A8" w:rsidP="002142A8">
      <w:pPr>
        <w:pStyle w:val="ListParagraph"/>
        <w:numPr>
          <w:ilvl w:val="0"/>
          <w:numId w:val="19"/>
        </w:numPr>
        <w:rPr>
          <w:sz w:val="24"/>
          <w:lang w:val="en-US"/>
        </w:rPr>
      </w:pPr>
      <w:r w:rsidRPr="002142A8">
        <w:rPr>
          <w:sz w:val="24"/>
          <w:lang w:val="en-US"/>
        </w:rPr>
        <w:t>Fill on the given parameters</w:t>
      </w:r>
    </w:p>
    <w:p w14:paraId="02F3F997" w14:textId="77777777" w:rsidR="002142A8" w:rsidRPr="002142A8" w:rsidRDefault="002142A8" w:rsidP="002142A8">
      <w:pPr>
        <w:pStyle w:val="ListParagraph"/>
        <w:numPr>
          <w:ilvl w:val="0"/>
          <w:numId w:val="20"/>
        </w:numPr>
        <w:rPr>
          <w:sz w:val="24"/>
          <w:lang w:val="en-US"/>
        </w:rPr>
      </w:pPr>
      <w:r w:rsidRPr="002142A8">
        <w:rPr>
          <w:sz w:val="24"/>
          <w:lang w:val="en-US"/>
        </w:rPr>
        <w:lastRenderedPageBreak/>
        <w:t>Bot Handle: Unique name to your bot</w:t>
      </w:r>
    </w:p>
    <w:p w14:paraId="64BAC56F" w14:textId="77777777" w:rsidR="002142A8" w:rsidRPr="002142A8" w:rsidRDefault="002142A8" w:rsidP="002142A8">
      <w:pPr>
        <w:pStyle w:val="ListParagraph"/>
        <w:numPr>
          <w:ilvl w:val="0"/>
          <w:numId w:val="20"/>
        </w:numPr>
        <w:rPr>
          <w:sz w:val="24"/>
          <w:lang w:val="en-US"/>
        </w:rPr>
      </w:pPr>
      <w:r w:rsidRPr="002142A8">
        <w:rPr>
          <w:sz w:val="24"/>
          <w:lang w:val="en-US"/>
        </w:rPr>
        <w:t>Subscription: Your subscription</w:t>
      </w:r>
    </w:p>
    <w:p w14:paraId="6C351A47" w14:textId="77777777" w:rsidR="002142A8" w:rsidRPr="002142A8" w:rsidRDefault="002142A8" w:rsidP="002142A8">
      <w:pPr>
        <w:pStyle w:val="ListParagraph"/>
        <w:numPr>
          <w:ilvl w:val="0"/>
          <w:numId w:val="20"/>
        </w:numPr>
        <w:rPr>
          <w:sz w:val="24"/>
          <w:lang w:val="en-US"/>
        </w:rPr>
      </w:pPr>
      <w:r w:rsidRPr="002142A8">
        <w:rPr>
          <w:sz w:val="24"/>
          <w:lang w:val="en-US"/>
        </w:rPr>
        <w:t>Resource group: Select create new and give “your resource group name”</w:t>
      </w:r>
    </w:p>
    <w:p w14:paraId="4C3DF64D" w14:textId="001415AC" w:rsidR="002142A8" w:rsidRDefault="002142A8" w:rsidP="002142A8">
      <w:pPr>
        <w:pStyle w:val="ListParagraph"/>
        <w:numPr>
          <w:ilvl w:val="0"/>
          <w:numId w:val="20"/>
        </w:numPr>
        <w:rPr>
          <w:sz w:val="24"/>
          <w:lang w:val="en-US"/>
        </w:rPr>
      </w:pPr>
      <w:r w:rsidRPr="002142A8">
        <w:rPr>
          <w:sz w:val="24"/>
          <w:lang w:val="en-US"/>
        </w:rPr>
        <w:t>Location: West Europe</w:t>
      </w:r>
    </w:p>
    <w:p w14:paraId="1D9024B4" w14:textId="3B21C270" w:rsidR="0094140E" w:rsidRPr="002142A8" w:rsidRDefault="0094140E" w:rsidP="002142A8">
      <w:pPr>
        <w:pStyle w:val="ListParagraph"/>
        <w:numPr>
          <w:ilvl w:val="0"/>
          <w:numId w:val="20"/>
        </w:numPr>
        <w:rPr>
          <w:sz w:val="24"/>
          <w:lang w:val="en-US"/>
        </w:rPr>
      </w:pPr>
      <w:r>
        <w:rPr>
          <w:sz w:val="24"/>
          <w:lang w:val="en-US"/>
        </w:rPr>
        <w:t>Pricing Tier: Choose F0 since it’s free.</w:t>
      </w:r>
    </w:p>
    <w:p w14:paraId="7505CCE7" w14:textId="58D77BB1" w:rsidR="00333A23" w:rsidRPr="0003016F" w:rsidRDefault="002142A8" w:rsidP="0003016F">
      <w:pPr>
        <w:pStyle w:val="ListParagraph"/>
        <w:numPr>
          <w:ilvl w:val="0"/>
          <w:numId w:val="20"/>
        </w:numPr>
        <w:rPr>
          <w:sz w:val="24"/>
          <w:lang w:val="en-US"/>
        </w:rPr>
      </w:pPr>
      <w:r w:rsidRPr="002142A8">
        <w:rPr>
          <w:sz w:val="24"/>
          <w:lang w:val="en-US"/>
        </w:rPr>
        <w:t xml:space="preserve">Bot Template: </w:t>
      </w:r>
      <w:r w:rsidRPr="002142A8">
        <w:rPr>
          <w:b/>
          <w:bCs/>
          <w:sz w:val="24"/>
          <w:lang w:val="en-US"/>
        </w:rPr>
        <w:t>Select Node.js and Echo bot</w:t>
      </w:r>
    </w:p>
    <w:p w14:paraId="06F12AF3" w14:textId="7A92AFDA" w:rsidR="00333A23" w:rsidRDefault="00333A23" w:rsidP="00333A23">
      <w:pPr>
        <w:pStyle w:val="ListParagraph"/>
        <w:ind w:left="1080"/>
        <w:rPr>
          <w:sz w:val="24"/>
          <w:lang w:val="en-US"/>
        </w:rPr>
      </w:pPr>
      <w:r>
        <w:rPr>
          <w:noProof/>
        </w:rPr>
        <w:drawing>
          <wp:inline distT="0" distB="0" distL="0" distR="0" wp14:anchorId="05A58EA6" wp14:editId="5A299468">
            <wp:extent cx="5132173" cy="31711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7316" cy="317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3ACD" w14:textId="77777777" w:rsidR="00333A23" w:rsidRPr="0094140E" w:rsidRDefault="00333A23" w:rsidP="00333A23">
      <w:pPr>
        <w:pStyle w:val="ListParagraph"/>
        <w:ind w:left="1080"/>
        <w:rPr>
          <w:sz w:val="24"/>
          <w:lang w:val="en-US"/>
        </w:rPr>
      </w:pPr>
    </w:p>
    <w:p w14:paraId="057497D2" w14:textId="700C8E39" w:rsidR="0094140E" w:rsidRPr="00A644D5" w:rsidRDefault="0094140E" w:rsidP="00A644D5">
      <w:pPr>
        <w:pStyle w:val="ListParagraph"/>
        <w:numPr>
          <w:ilvl w:val="0"/>
          <w:numId w:val="20"/>
        </w:numPr>
        <w:rPr>
          <w:sz w:val="24"/>
          <w:lang w:val="en-US"/>
        </w:rPr>
      </w:pPr>
      <w:r w:rsidRPr="0094140E">
        <w:rPr>
          <w:sz w:val="24"/>
          <w:lang w:val="en-US"/>
        </w:rPr>
        <w:t>App service plan/Location: Create new or choose existing one</w:t>
      </w:r>
    </w:p>
    <w:p w14:paraId="36B91D57" w14:textId="77777777" w:rsidR="002142A8" w:rsidRPr="002142A8" w:rsidRDefault="002142A8" w:rsidP="002142A8">
      <w:pPr>
        <w:pStyle w:val="ListParagraph"/>
        <w:numPr>
          <w:ilvl w:val="0"/>
          <w:numId w:val="20"/>
        </w:numPr>
        <w:rPr>
          <w:sz w:val="24"/>
          <w:lang w:val="en-US"/>
        </w:rPr>
      </w:pPr>
      <w:r w:rsidRPr="002142A8">
        <w:rPr>
          <w:sz w:val="24"/>
          <w:lang w:val="en-US"/>
        </w:rPr>
        <w:t xml:space="preserve">Application Insights: Off </w:t>
      </w:r>
    </w:p>
    <w:p w14:paraId="76A75BCF" w14:textId="515450D0" w:rsidR="002142A8" w:rsidRDefault="002142A8" w:rsidP="002142A8">
      <w:pPr>
        <w:pStyle w:val="ListParagraph"/>
        <w:numPr>
          <w:ilvl w:val="0"/>
          <w:numId w:val="20"/>
        </w:numPr>
        <w:rPr>
          <w:sz w:val="24"/>
          <w:lang w:val="en-US"/>
        </w:rPr>
      </w:pPr>
      <w:r w:rsidRPr="002142A8">
        <w:rPr>
          <w:sz w:val="24"/>
          <w:lang w:val="en-US"/>
        </w:rPr>
        <w:t>Microsoft App ID and password: Auto Create App Id and password</w:t>
      </w:r>
    </w:p>
    <w:p w14:paraId="2AAD158E" w14:textId="702A88E7" w:rsidR="002142A8" w:rsidRPr="00762D9F" w:rsidRDefault="002142A8" w:rsidP="00131E98">
      <w:pPr>
        <w:pStyle w:val="ListParagraph"/>
        <w:numPr>
          <w:ilvl w:val="0"/>
          <w:numId w:val="20"/>
        </w:numPr>
        <w:rPr>
          <w:sz w:val="24"/>
          <w:lang w:val="en-IN"/>
        </w:rPr>
      </w:pPr>
      <w:r w:rsidRPr="002142A8">
        <w:rPr>
          <w:sz w:val="24"/>
          <w:lang w:val="en-US"/>
        </w:rPr>
        <w:t>Click creat</w:t>
      </w:r>
      <w:r w:rsidR="00131E98">
        <w:rPr>
          <w:sz w:val="24"/>
          <w:lang w:val="en-US"/>
        </w:rPr>
        <w:t>e</w:t>
      </w:r>
    </w:p>
    <w:p w14:paraId="029933DF" w14:textId="60055CAB" w:rsidR="00B64C67" w:rsidRDefault="00B64C67" w:rsidP="00B64C67">
      <w:pPr>
        <w:rPr>
          <w:sz w:val="24"/>
          <w:lang w:val="en-IN"/>
        </w:rPr>
      </w:pPr>
      <w:r>
        <w:rPr>
          <w:sz w:val="24"/>
          <w:lang w:val="en-IN"/>
        </w:rPr>
        <w:t>You might end up getting error as “</w:t>
      </w:r>
      <w:r w:rsidRPr="00B64C67">
        <w:rPr>
          <w:sz w:val="24"/>
          <w:lang w:val="en-IN"/>
        </w:rPr>
        <w:t>resource provider 'microsoft.web' not registered for the subscription</w:t>
      </w:r>
      <w:r>
        <w:rPr>
          <w:sz w:val="24"/>
          <w:lang w:val="en-IN"/>
        </w:rPr>
        <w:t>” wait for some time till all required resource gets registered.</w:t>
      </w:r>
    </w:p>
    <w:p w14:paraId="4F53A4F8" w14:textId="3B61B8BF" w:rsidR="00B64C67" w:rsidRPr="00ED44DD" w:rsidRDefault="0048077E" w:rsidP="00B64C67">
      <w:pPr>
        <w:rPr>
          <w:lang w:val="en-IN"/>
        </w:rPr>
      </w:pPr>
      <w:hyperlink r:id="rId15" w:history="1">
        <w:r w:rsidR="00B64C67" w:rsidRPr="00B64C67">
          <w:rPr>
            <w:rStyle w:val="Hyperlink"/>
            <w:lang w:val="en-IN"/>
          </w:rPr>
          <w:t>https://docs.microsoft.com/en-us/azure/azure-resource-manager/resource-manager-register-provider-errors</w:t>
        </w:r>
      </w:hyperlink>
    </w:p>
    <w:p w14:paraId="2EF93BA6" w14:textId="77777777" w:rsidR="00B64C67" w:rsidRDefault="00B64C67" w:rsidP="00B64C67">
      <w:pPr>
        <w:ind w:left="0"/>
        <w:rPr>
          <w:sz w:val="24"/>
          <w:lang w:val="en-IN"/>
        </w:rPr>
      </w:pPr>
    </w:p>
    <w:p w14:paraId="25FF3D47" w14:textId="2CB90DCE" w:rsidR="00743A26" w:rsidRDefault="00762D9F" w:rsidP="00762D9F">
      <w:pPr>
        <w:rPr>
          <w:sz w:val="24"/>
          <w:lang w:val="en-IN"/>
        </w:rPr>
      </w:pPr>
      <w:r>
        <w:rPr>
          <w:sz w:val="24"/>
          <w:lang w:val="en-IN"/>
        </w:rPr>
        <w:t>After successful deployment go to Test in Web Chat and type Hi. Chat bot will reply as You said ‘Hi’</w:t>
      </w:r>
    </w:p>
    <w:p w14:paraId="52535D4B" w14:textId="77777777" w:rsidR="00A644D5" w:rsidRPr="00762D9F" w:rsidRDefault="00A644D5" w:rsidP="00762D9F">
      <w:pPr>
        <w:rPr>
          <w:sz w:val="24"/>
          <w:lang w:val="en-IN"/>
        </w:rPr>
      </w:pPr>
    </w:p>
    <w:p w14:paraId="31003183" w14:textId="1920423E" w:rsidR="002142A8" w:rsidRDefault="002142A8" w:rsidP="002142A8">
      <w:pPr>
        <w:pStyle w:val="Heading2"/>
        <w:rPr>
          <w:lang w:val="en-IN"/>
        </w:rPr>
      </w:pPr>
      <w:r w:rsidRPr="002142A8">
        <w:rPr>
          <w:lang w:val="en-IN"/>
        </w:rPr>
        <w:lastRenderedPageBreak/>
        <w:t>Build QnA knowledge base for digia 112 app</w:t>
      </w:r>
      <w:r>
        <w:rPr>
          <w:lang w:val="en-IN"/>
        </w:rPr>
        <w:t>:</w:t>
      </w:r>
    </w:p>
    <w:p w14:paraId="009704E4" w14:textId="4D9B8F4A" w:rsidR="00743A26" w:rsidRDefault="00743A26" w:rsidP="000A78CC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743A26">
        <w:rPr>
          <w:sz w:val="24"/>
          <w:lang w:val="en-US"/>
        </w:rPr>
        <w:t>Sign into “</w:t>
      </w:r>
      <w:hyperlink r:id="rId16" w:history="1">
        <w:r w:rsidRPr="00743A26">
          <w:rPr>
            <w:rStyle w:val="Hyperlink"/>
            <w:sz w:val="24"/>
            <w:lang w:val="en-US"/>
          </w:rPr>
          <w:t>QnA maker portal</w:t>
        </w:r>
      </w:hyperlink>
      <w:r w:rsidRPr="00743A26">
        <w:rPr>
          <w:sz w:val="24"/>
          <w:lang w:val="en-US"/>
        </w:rPr>
        <w:t>”  with your Azure Credentials.</w:t>
      </w:r>
    </w:p>
    <w:p w14:paraId="63D4E72B" w14:textId="77777777" w:rsidR="000A78CC" w:rsidRPr="000A78CC" w:rsidRDefault="000A78CC" w:rsidP="000A78CC">
      <w:pPr>
        <w:rPr>
          <w:sz w:val="24"/>
          <w:lang w:val="en-US"/>
        </w:rPr>
      </w:pPr>
    </w:p>
    <w:p w14:paraId="1EEB03B1" w14:textId="77777777" w:rsidR="00743A26" w:rsidRPr="00EC67F1" w:rsidRDefault="00743A26" w:rsidP="00743A26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224AB7A6" wp14:editId="277419DF">
            <wp:extent cx="6120765" cy="31210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64B5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>In the QnA Maker portal, create a knowledge base.</w:t>
      </w:r>
    </w:p>
    <w:p w14:paraId="52995190" w14:textId="77777777" w:rsidR="00743A26" w:rsidRPr="00EC67F1" w:rsidRDefault="00743A26" w:rsidP="00743A26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2C114D30" wp14:editId="2ECB07B9">
            <wp:extent cx="6120765" cy="3162935"/>
            <wp:effectExtent l="19050" t="19050" r="13335" b="184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2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DAEB09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 xml:space="preserve">Create a QnA service.  </w:t>
      </w:r>
    </w:p>
    <w:p w14:paraId="0F779D6D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>You will be redirected to your Azure portal then you can create QnA maker Service and fill on given parameters</w:t>
      </w:r>
    </w:p>
    <w:p w14:paraId="7ADF1A50" w14:textId="77777777" w:rsidR="00743A26" w:rsidRPr="003570A7" w:rsidRDefault="00743A26" w:rsidP="00743A26">
      <w:pPr>
        <w:pStyle w:val="ListParagraph"/>
        <w:numPr>
          <w:ilvl w:val="0"/>
          <w:numId w:val="22"/>
        </w:numPr>
        <w:rPr>
          <w:sz w:val="24"/>
          <w:lang w:val="en-US"/>
        </w:rPr>
      </w:pPr>
      <w:r w:rsidRPr="003570A7">
        <w:rPr>
          <w:sz w:val="24"/>
          <w:lang w:val="en-US"/>
        </w:rPr>
        <w:lastRenderedPageBreak/>
        <w:t>Name: Unique name to your bot</w:t>
      </w:r>
    </w:p>
    <w:p w14:paraId="5C016659" w14:textId="77777777" w:rsidR="00743A26" w:rsidRPr="003570A7" w:rsidRDefault="00743A26" w:rsidP="00743A26">
      <w:pPr>
        <w:pStyle w:val="ListParagraph"/>
        <w:numPr>
          <w:ilvl w:val="0"/>
          <w:numId w:val="22"/>
        </w:numPr>
        <w:rPr>
          <w:sz w:val="24"/>
          <w:lang w:val="en-US"/>
        </w:rPr>
      </w:pPr>
      <w:r w:rsidRPr="003570A7">
        <w:rPr>
          <w:sz w:val="24"/>
          <w:lang w:val="en-US"/>
        </w:rPr>
        <w:t>Subscription: Your subscription</w:t>
      </w:r>
    </w:p>
    <w:p w14:paraId="3CC044C4" w14:textId="77777777" w:rsidR="00743A26" w:rsidRPr="003570A7" w:rsidRDefault="00743A26" w:rsidP="00743A26">
      <w:pPr>
        <w:pStyle w:val="ListParagraph"/>
        <w:numPr>
          <w:ilvl w:val="0"/>
          <w:numId w:val="22"/>
        </w:numPr>
        <w:rPr>
          <w:sz w:val="24"/>
          <w:lang w:val="en-US"/>
        </w:rPr>
      </w:pPr>
      <w:r w:rsidRPr="003570A7">
        <w:rPr>
          <w:sz w:val="24"/>
          <w:lang w:val="en-US"/>
        </w:rPr>
        <w:t>Pricing Tier: F0</w:t>
      </w:r>
    </w:p>
    <w:p w14:paraId="371AE447" w14:textId="77777777" w:rsidR="00743A26" w:rsidRPr="003570A7" w:rsidRDefault="00743A26" w:rsidP="00743A26">
      <w:pPr>
        <w:pStyle w:val="ListParagraph"/>
        <w:numPr>
          <w:ilvl w:val="0"/>
          <w:numId w:val="22"/>
        </w:numPr>
        <w:rPr>
          <w:sz w:val="24"/>
          <w:lang w:val="en-US"/>
        </w:rPr>
      </w:pPr>
      <w:r w:rsidRPr="003570A7">
        <w:rPr>
          <w:sz w:val="24"/>
          <w:lang w:val="en-US"/>
        </w:rPr>
        <w:t>Resource Group: Your resource group created in previous steps</w:t>
      </w:r>
    </w:p>
    <w:p w14:paraId="1DB43FCD" w14:textId="77777777" w:rsidR="00743A26" w:rsidRPr="003570A7" w:rsidRDefault="00743A26" w:rsidP="00743A26">
      <w:pPr>
        <w:pStyle w:val="ListParagraph"/>
        <w:numPr>
          <w:ilvl w:val="0"/>
          <w:numId w:val="22"/>
        </w:numPr>
        <w:rPr>
          <w:sz w:val="24"/>
          <w:lang w:val="en-US"/>
        </w:rPr>
      </w:pPr>
      <w:r w:rsidRPr="003570A7">
        <w:rPr>
          <w:sz w:val="24"/>
          <w:lang w:val="en-US"/>
        </w:rPr>
        <w:t>Azure search pricing tier: F</w:t>
      </w:r>
    </w:p>
    <w:p w14:paraId="2700644E" w14:textId="77777777" w:rsidR="00743A26" w:rsidRPr="003570A7" w:rsidRDefault="00743A26" w:rsidP="00743A26">
      <w:pPr>
        <w:pStyle w:val="ListParagraph"/>
        <w:numPr>
          <w:ilvl w:val="0"/>
          <w:numId w:val="22"/>
        </w:numPr>
        <w:rPr>
          <w:sz w:val="24"/>
          <w:lang w:val="en-US"/>
        </w:rPr>
      </w:pPr>
      <w:r w:rsidRPr="003570A7">
        <w:rPr>
          <w:sz w:val="24"/>
          <w:lang w:val="en-US"/>
        </w:rPr>
        <w:t>Azure search location: West Europe</w:t>
      </w:r>
    </w:p>
    <w:p w14:paraId="5514CD17" w14:textId="3D131BC4" w:rsidR="00743A26" w:rsidRPr="001834D8" w:rsidRDefault="00743A26" w:rsidP="00743A26">
      <w:pPr>
        <w:pStyle w:val="ListParagraph"/>
        <w:numPr>
          <w:ilvl w:val="0"/>
          <w:numId w:val="22"/>
        </w:numPr>
        <w:rPr>
          <w:lang w:val="en-US"/>
        </w:rPr>
      </w:pPr>
      <w:r w:rsidRPr="003570A7">
        <w:rPr>
          <w:sz w:val="24"/>
          <w:lang w:val="en-US"/>
        </w:rPr>
        <w:t xml:space="preserve">App Name: </w:t>
      </w:r>
      <w:r w:rsidR="00F27DE0" w:rsidRPr="003570A7">
        <w:rPr>
          <w:sz w:val="24"/>
          <w:lang w:val="en-US"/>
        </w:rPr>
        <w:t>Type app name here</w:t>
      </w:r>
      <w:r w:rsidR="00F27DE0">
        <w:rPr>
          <w:lang w:val="en-US"/>
        </w:rPr>
        <w:t>.</w:t>
      </w:r>
    </w:p>
    <w:p w14:paraId="1A0CD382" w14:textId="77777777" w:rsidR="00743A26" w:rsidRPr="003570A7" w:rsidRDefault="00743A26" w:rsidP="00743A26">
      <w:pPr>
        <w:pStyle w:val="ListParagraph"/>
        <w:numPr>
          <w:ilvl w:val="0"/>
          <w:numId w:val="22"/>
        </w:numPr>
        <w:rPr>
          <w:sz w:val="24"/>
          <w:lang w:val="en-US"/>
        </w:rPr>
      </w:pPr>
      <w:r w:rsidRPr="003570A7">
        <w:rPr>
          <w:sz w:val="24"/>
          <w:lang w:val="en-US"/>
        </w:rPr>
        <w:t>Website location: West Europe</w:t>
      </w:r>
    </w:p>
    <w:p w14:paraId="791AE822" w14:textId="77777777" w:rsidR="00743A26" w:rsidRPr="003570A7" w:rsidRDefault="00743A26" w:rsidP="00743A26">
      <w:pPr>
        <w:pStyle w:val="ListParagraph"/>
        <w:numPr>
          <w:ilvl w:val="0"/>
          <w:numId w:val="22"/>
        </w:numPr>
        <w:rPr>
          <w:sz w:val="24"/>
          <w:lang w:val="en-US"/>
        </w:rPr>
      </w:pPr>
      <w:r w:rsidRPr="003570A7">
        <w:rPr>
          <w:sz w:val="24"/>
          <w:lang w:val="en-US"/>
        </w:rPr>
        <w:t>App Insights: disable</w:t>
      </w:r>
    </w:p>
    <w:p w14:paraId="18484C40" w14:textId="77777777" w:rsidR="00743A26" w:rsidRPr="005C4F78" w:rsidRDefault="00743A26" w:rsidP="00743A26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3DF42384" wp14:editId="5A035A97">
            <wp:extent cx="6120765" cy="45567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FC4F" w14:textId="393CFCC9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 xml:space="preserve">Follow the instructions on your </w:t>
      </w:r>
      <w:r w:rsidR="004407C9" w:rsidRPr="003570A7">
        <w:rPr>
          <w:sz w:val="24"/>
          <w:lang w:val="en-US"/>
        </w:rPr>
        <w:t>QnA</w:t>
      </w:r>
      <w:r w:rsidRPr="003570A7">
        <w:rPr>
          <w:sz w:val="24"/>
          <w:lang w:val="en-US"/>
        </w:rPr>
        <w:t xml:space="preserve"> maker create page.</w:t>
      </w:r>
    </w:p>
    <w:p w14:paraId="695919FE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>Connect your QnA service to your knowledge base. (click refresh to see new service created)</w:t>
      </w:r>
    </w:p>
    <w:p w14:paraId="1A47276D" w14:textId="77777777" w:rsidR="00743A26" w:rsidRPr="005C4F78" w:rsidRDefault="00743A26" w:rsidP="00743A26">
      <w:pPr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B73250" wp14:editId="081210A4">
            <wp:extent cx="6120765" cy="30327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47A1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>Name your knowledge base.</w:t>
      </w:r>
    </w:p>
    <w:p w14:paraId="0988CCD3" w14:textId="77777777" w:rsidR="00743A26" w:rsidRPr="005C4F78" w:rsidRDefault="00743A26" w:rsidP="00743A26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3815146F" wp14:editId="1BBDAA49">
            <wp:extent cx="6120765" cy="10769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6C41" w14:textId="77777777" w:rsidR="00743A26" w:rsidRPr="005C4F78" w:rsidRDefault="00743A26" w:rsidP="00743A26">
      <w:pPr>
        <w:pStyle w:val="ListParagraph"/>
        <w:numPr>
          <w:ilvl w:val="0"/>
          <w:numId w:val="21"/>
        </w:numPr>
        <w:rPr>
          <w:lang w:val="en-US"/>
        </w:rPr>
      </w:pPr>
      <w:r w:rsidRPr="003570A7">
        <w:rPr>
          <w:sz w:val="24"/>
          <w:lang w:val="en-US"/>
        </w:rPr>
        <w:t>To populate your knowledge base, use url (Faqs) or sample given by instructor.</w:t>
      </w:r>
      <w:r>
        <w:rPr>
          <w:lang w:val="en-US"/>
        </w:rPr>
        <w:t xml:space="preserve"> </w:t>
      </w:r>
      <w:r w:rsidRPr="003570A7">
        <w:rPr>
          <w:sz w:val="24"/>
          <w:lang w:val="en-US"/>
        </w:rPr>
        <w:t>(</w:t>
      </w:r>
      <w:hyperlink r:id="rId22" w:history="1">
        <w:r w:rsidRPr="003570A7">
          <w:rPr>
            <w:rStyle w:val="Hyperlink"/>
            <w:b/>
            <w:bCs/>
            <w:sz w:val="24"/>
            <w:lang w:val="en-US"/>
          </w:rPr>
          <w:t>https://digia.com/en/112-suomi/frequently-asked-questions/</w:t>
        </w:r>
      </w:hyperlink>
      <w:r w:rsidRPr="003570A7">
        <w:rPr>
          <w:b/>
          <w:bCs/>
          <w:sz w:val="24"/>
          <w:lang w:val="en-US"/>
        </w:rPr>
        <w:t xml:space="preserve">) </w:t>
      </w:r>
      <w:r w:rsidRPr="003570A7">
        <w:rPr>
          <w:sz w:val="24"/>
          <w:lang w:val="en-US"/>
        </w:rPr>
        <w:t>and click Add URL</w:t>
      </w:r>
    </w:p>
    <w:p w14:paraId="3D13DCE5" w14:textId="77777777" w:rsidR="00743A26" w:rsidRPr="005C4F78" w:rsidRDefault="00743A26" w:rsidP="00743A26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563A82B1" wp14:editId="1DB4A7C7">
            <wp:extent cx="6120765" cy="26568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0A85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>Chit-chat: None</w:t>
      </w:r>
    </w:p>
    <w:p w14:paraId="3BB6552D" w14:textId="77777777" w:rsidR="00743A26" w:rsidRPr="005C4F78" w:rsidRDefault="00743A26" w:rsidP="00743A26">
      <w:pPr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955137" wp14:editId="19596F3E">
            <wp:extent cx="6120765" cy="29794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766A" w14:textId="4762DDB5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>Click Create your kb to create the knowledge base. Once completed you will see a page like this</w:t>
      </w:r>
      <w:r w:rsidR="003570A7">
        <w:rPr>
          <w:sz w:val="24"/>
          <w:lang w:val="en-US"/>
        </w:rPr>
        <w:t>.</w:t>
      </w:r>
    </w:p>
    <w:p w14:paraId="43419CE5" w14:textId="77777777" w:rsidR="00743A26" w:rsidRPr="00CE416A" w:rsidRDefault="00743A26" w:rsidP="00743A26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170D6336" wp14:editId="77A3BF3E">
            <wp:extent cx="6120765" cy="31718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D59B" w14:textId="53033150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 xml:space="preserve">You can also add more QnA pairs by clicking Add QnA pair and adding Questions and Answers (Can also add alternate </w:t>
      </w:r>
      <w:r w:rsidR="003570A7" w:rsidRPr="003570A7">
        <w:rPr>
          <w:sz w:val="24"/>
          <w:lang w:val="en-US"/>
        </w:rPr>
        <w:t>phrasing</w:t>
      </w:r>
      <w:r w:rsidRPr="003570A7">
        <w:rPr>
          <w:sz w:val="24"/>
          <w:lang w:val="en-US"/>
        </w:rPr>
        <w:t>). Once done Save and train your knowledge base.</w:t>
      </w:r>
    </w:p>
    <w:p w14:paraId="1E0B820A" w14:textId="77777777" w:rsidR="00743A26" w:rsidRDefault="00743A26" w:rsidP="00743A26">
      <w:pPr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ECA94E" wp14:editId="1527F1E0">
            <wp:extent cx="6120765" cy="25082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6E3C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>Then you can test it by clicking Test and validate your questions with their answers from the KB.</w:t>
      </w:r>
    </w:p>
    <w:p w14:paraId="1EF9BAE8" w14:textId="77777777" w:rsidR="00743A26" w:rsidRPr="00CE416A" w:rsidRDefault="00743A26" w:rsidP="00743A26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3876DE5D" wp14:editId="433D7445">
            <wp:extent cx="6120765" cy="30314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1837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>Publish your knowledge base.</w:t>
      </w:r>
    </w:p>
    <w:p w14:paraId="7FA1F02F" w14:textId="77777777" w:rsidR="00743A26" w:rsidRPr="00CE416A" w:rsidRDefault="00743A26" w:rsidP="00743A26">
      <w:pPr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A256C8" wp14:editId="19E7F6B9">
            <wp:extent cx="6120765" cy="2326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452C" w14:textId="77777777" w:rsidR="00743A26" w:rsidRPr="003570A7" w:rsidRDefault="00743A26" w:rsidP="00743A26">
      <w:pPr>
        <w:pStyle w:val="ListParagraph"/>
        <w:numPr>
          <w:ilvl w:val="0"/>
          <w:numId w:val="21"/>
        </w:numPr>
        <w:rPr>
          <w:sz w:val="24"/>
          <w:lang w:val="en-US"/>
        </w:rPr>
      </w:pPr>
      <w:r w:rsidRPr="003570A7">
        <w:rPr>
          <w:sz w:val="24"/>
          <w:lang w:val="en-US"/>
        </w:rPr>
        <w:t>After publishing, record the following values from deployment details</w:t>
      </w:r>
    </w:p>
    <w:p w14:paraId="40D25378" w14:textId="77777777" w:rsidR="00743A26" w:rsidRDefault="00743A26" w:rsidP="00743A26">
      <w:pPr>
        <w:ind w:left="720"/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</w:pPr>
      <w:r w:rsidRPr="00DD1CBC"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  <w:t>POST /knowledgebases/&lt;knowledge-base-id&gt;/generateAnswer</w:t>
      </w:r>
      <w:r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  <w:br/>
      </w:r>
      <w:r w:rsidRPr="00DD1CBC"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  <w:t>Host: &lt;your-hostname&gt;// NOTE - this is a URL ending in /qnamaker</w:t>
      </w:r>
      <w:r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  <w:br/>
      </w:r>
      <w:r w:rsidRPr="00DD1CBC"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  <w:t>Authorization: EndpointKey &lt;qna-maker-resource-key&gt;</w:t>
      </w:r>
    </w:p>
    <w:p w14:paraId="5FD8FC0F" w14:textId="77777777" w:rsidR="00743A26" w:rsidRPr="00FA434F" w:rsidRDefault="00743A26" w:rsidP="00743A26">
      <w:pPr>
        <w:ind w:left="0"/>
        <w:rPr>
          <w:rFonts w:ascii="Consolas" w:hAnsi="Consolas" w:cs="Times New Roman"/>
          <w:color w:val="171717"/>
          <w:sz w:val="21"/>
          <w:szCs w:val="21"/>
          <w:shd w:val="clear" w:color="auto" w:fill="FAFAFA"/>
          <w:lang w:val="en-GB" w:eastAsia="en-GB"/>
        </w:rPr>
      </w:pPr>
      <w:r>
        <w:rPr>
          <w:noProof/>
        </w:rPr>
        <w:drawing>
          <wp:inline distT="0" distB="0" distL="0" distR="0" wp14:anchorId="72F0D64B" wp14:editId="1C59F934">
            <wp:extent cx="6120765" cy="27152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FE4C" w14:textId="77777777" w:rsidR="002142A8" w:rsidRPr="002142A8" w:rsidRDefault="002142A8" w:rsidP="00743A26">
      <w:pPr>
        <w:rPr>
          <w:lang w:val="en-IN"/>
        </w:rPr>
      </w:pPr>
    </w:p>
    <w:p w14:paraId="7797DC4C" w14:textId="75283FB3" w:rsidR="002142A8" w:rsidRDefault="002142A8" w:rsidP="002142A8">
      <w:pPr>
        <w:pStyle w:val="Heading2"/>
        <w:rPr>
          <w:lang w:val="en-IN"/>
        </w:rPr>
      </w:pPr>
      <w:r w:rsidRPr="002142A8">
        <w:rPr>
          <w:lang w:val="en-IN"/>
        </w:rPr>
        <w:t>Build 112 digia chat bot on top of QnA service</w:t>
      </w:r>
      <w:r>
        <w:rPr>
          <w:lang w:val="en-IN"/>
        </w:rPr>
        <w:t>:</w:t>
      </w:r>
    </w:p>
    <w:p w14:paraId="15E655CB" w14:textId="29C0C239" w:rsidR="002142A8" w:rsidRDefault="009D235D" w:rsidP="00485418">
      <w:pPr>
        <w:rPr>
          <w:sz w:val="24"/>
          <w:lang w:val="en-IN"/>
        </w:rPr>
      </w:pPr>
      <w:r w:rsidRPr="009D235D">
        <w:rPr>
          <w:sz w:val="24"/>
          <w:lang w:val="en-IN"/>
        </w:rPr>
        <w:t xml:space="preserve">Go to </w:t>
      </w:r>
      <w:hyperlink r:id="rId30" w:history="1">
        <w:r w:rsidRPr="009D235D">
          <w:rPr>
            <w:rStyle w:val="Hyperlink"/>
            <w:sz w:val="24"/>
            <w:lang w:val="en-IN"/>
          </w:rPr>
          <w:t>https://github.com/SureshG02/QnAMaker_FAQs</w:t>
        </w:r>
      </w:hyperlink>
      <w:r w:rsidRPr="009D235D">
        <w:rPr>
          <w:sz w:val="24"/>
          <w:lang w:val="en-IN"/>
        </w:rPr>
        <w:t xml:space="preserve"> and follow instruction written in README.md file.</w:t>
      </w:r>
    </w:p>
    <w:p w14:paraId="73A3A4CB" w14:textId="41A0EE98" w:rsidR="002142A8" w:rsidRPr="00235EC6" w:rsidRDefault="00235EC6" w:rsidP="00485418">
      <w:pPr>
        <w:rPr>
          <w:b/>
          <w:bCs/>
          <w:sz w:val="24"/>
          <w:lang w:val="en-IN"/>
        </w:rPr>
      </w:pPr>
      <w:r w:rsidRPr="00235EC6">
        <w:rPr>
          <w:b/>
          <w:bCs/>
          <w:sz w:val="24"/>
          <w:lang w:val="en-IN"/>
        </w:rPr>
        <w:t>How to get MicrosoftAppId and MicrosoftAppPassword ?</w:t>
      </w:r>
    </w:p>
    <w:p w14:paraId="55EE18B5" w14:textId="6BAAECB4" w:rsidR="002142A8" w:rsidRDefault="00235EC6" w:rsidP="00485418">
      <w:pPr>
        <w:rPr>
          <w:sz w:val="24"/>
          <w:lang w:val="en-IN"/>
        </w:rPr>
      </w:pPr>
      <w:r>
        <w:rPr>
          <w:sz w:val="24"/>
          <w:lang w:val="en-IN"/>
        </w:rPr>
        <w:t>Go to Web App bot created in previous step and then go to Configuration under App Service Setting. Edit and copy them.</w:t>
      </w:r>
    </w:p>
    <w:p w14:paraId="6F4850C8" w14:textId="318AA924" w:rsidR="00235EC6" w:rsidRDefault="00235EC6" w:rsidP="00485418">
      <w:pPr>
        <w:rPr>
          <w:sz w:val="24"/>
          <w:lang w:val="en-IN"/>
        </w:rPr>
      </w:pPr>
      <w:r>
        <w:rPr>
          <w:noProof/>
        </w:rPr>
        <w:lastRenderedPageBreak/>
        <w:drawing>
          <wp:inline distT="0" distB="0" distL="0" distR="0" wp14:anchorId="2F87A75D" wp14:editId="674BD064">
            <wp:extent cx="5501688" cy="3278659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7232" cy="329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AF82" w14:textId="2E7875F1" w:rsidR="002142A8" w:rsidRDefault="00F9592B" w:rsidP="00485418">
      <w:pPr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</w:pPr>
      <w:r w:rsidRPr="00F9592B">
        <w:rPr>
          <w:b/>
          <w:bCs/>
          <w:sz w:val="24"/>
          <w:lang w:val="en-IN"/>
        </w:rPr>
        <w:t xml:space="preserve">How to get </w:t>
      </w:r>
      <w:r w:rsidRPr="00F9592B"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>QnAKnowledgebaseId, QnAEndpointKey and QnAEndpointHostName ?</w:t>
      </w:r>
    </w:p>
    <w:p w14:paraId="5E515B04" w14:textId="61B33559" w:rsidR="002142A8" w:rsidRDefault="00F9592B" w:rsidP="00485418">
      <w:pPr>
        <w:rPr>
          <w:sz w:val="24"/>
          <w:lang w:val="en-IN"/>
        </w:rPr>
      </w:pPr>
      <w:r>
        <w:rPr>
          <w:sz w:val="24"/>
          <w:lang w:val="en-IN"/>
        </w:rPr>
        <w:t>Go to QnA KB you created in previous step and then go to Settings tab. You will find below details as Deployment Details:</w:t>
      </w:r>
    </w:p>
    <w:p w14:paraId="5B81DFEA" w14:textId="3FD054D1" w:rsidR="00F9592B" w:rsidRPr="00F9592B" w:rsidRDefault="00F9592B" w:rsidP="00F9592B">
      <w:pPr>
        <w:rPr>
          <w:sz w:val="24"/>
          <w:lang w:val="en-IN"/>
        </w:rPr>
      </w:pPr>
      <w:r w:rsidRPr="00F9592B">
        <w:rPr>
          <w:sz w:val="24"/>
          <w:lang w:val="en-IN"/>
        </w:rPr>
        <w:t>POST /knowledgebases/</w:t>
      </w:r>
      <w:r w:rsidRPr="00F9592B"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 xml:space="preserve"> </w:t>
      </w:r>
      <w:r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>&lt;</w:t>
      </w:r>
      <w:r w:rsidRPr="00F9592B">
        <w:rPr>
          <w:sz w:val="24"/>
          <w:lang w:val="en-IN"/>
        </w:rPr>
        <w:t>QnAKnowledgebaseId</w:t>
      </w:r>
      <w:r>
        <w:rPr>
          <w:sz w:val="24"/>
          <w:lang w:val="en-IN"/>
        </w:rPr>
        <w:t>&gt;</w:t>
      </w:r>
      <w:r w:rsidRPr="00F9592B">
        <w:rPr>
          <w:sz w:val="24"/>
          <w:lang w:val="en-IN"/>
        </w:rPr>
        <w:t xml:space="preserve"> /generateAnswer</w:t>
      </w:r>
    </w:p>
    <w:p w14:paraId="2077F052" w14:textId="68EB58F3" w:rsidR="00F9592B" w:rsidRPr="00F9592B" w:rsidRDefault="00F9592B" w:rsidP="00F9592B">
      <w:pPr>
        <w:rPr>
          <w:sz w:val="24"/>
          <w:lang w:val="en-IN"/>
        </w:rPr>
      </w:pPr>
      <w:r w:rsidRPr="00F9592B">
        <w:rPr>
          <w:sz w:val="24"/>
          <w:lang w:val="en-IN"/>
        </w:rPr>
        <w:t xml:space="preserve">Host: </w:t>
      </w:r>
      <w:r>
        <w:rPr>
          <w:sz w:val="24"/>
          <w:lang w:val="en-IN"/>
        </w:rPr>
        <w:t>&lt;</w:t>
      </w:r>
      <w:r w:rsidRPr="00F9592B">
        <w:rPr>
          <w:sz w:val="24"/>
          <w:lang w:val="en-IN"/>
        </w:rPr>
        <w:t>QnAEndpointHostName</w:t>
      </w:r>
      <w:r>
        <w:rPr>
          <w:sz w:val="24"/>
          <w:lang w:val="en-IN"/>
        </w:rPr>
        <w:t>&gt;</w:t>
      </w:r>
    </w:p>
    <w:p w14:paraId="344B4B3D" w14:textId="0E054340" w:rsidR="00F9592B" w:rsidRPr="00F9592B" w:rsidRDefault="00F9592B" w:rsidP="00F9592B">
      <w:pPr>
        <w:rPr>
          <w:sz w:val="24"/>
          <w:lang w:val="en-IN"/>
        </w:rPr>
      </w:pPr>
      <w:r w:rsidRPr="00F9592B">
        <w:rPr>
          <w:sz w:val="24"/>
          <w:lang w:val="en-IN"/>
        </w:rPr>
        <w:t xml:space="preserve">Authorization: EndpointKey </w:t>
      </w:r>
      <w:r>
        <w:rPr>
          <w:sz w:val="24"/>
          <w:lang w:val="en-IN"/>
        </w:rPr>
        <w:t>&lt;</w:t>
      </w:r>
      <w:r w:rsidRPr="00F9592B">
        <w:rPr>
          <w:sz w:val="24"/>
          <w:lang w:val="en-IN"/>
        </w:rPr>
        <w:t>QnAEndpointKey</w:t>
      </w:r>
      <w:r>
        <w:rPr>
          <w:sz w:val="24"/>
          <w:lang w:val="en-IN"/>
        </w:rPr>
        <w:t>&gt;</w:t>
      </w:r>
    </w:p>
    <w:p w14:paraId="479227A5" w14:textId="77777777" w:rsidR="00F9592B" w:rsidRPr="00F9592B" w:rsidRDefault="00F9592B" w:rsidP="00F9592B">
      <w:pPr>
        <w:rPr>
          <w:sz w:val="24"/>
          <w:lang w:val="en-IN"/>
        </w:rPr>
      </w:pPr>
      <w:r w:rsidRPr="00F9592B">
        <w:rPr>
          <w:sz w:val="24"/>
          <w:lang w:val="en-IN"/>
        </w:rPr>
        <w:t>Content-Type: application/json</w:t>
      </w:r>
    </w:p>
    <w:p w14:paraId="7C80DDEB" w14:textId="4482736C" w:rsidR="002142A8" w:rsidRDefault="00F9592B" w:rsidP="00F9592B">
      <w:pPr>
        <w:rPr>
          <w:sz w:val="24"/>
          <w:lang w:val="en-IN"/>
        </w:rPr>
      </w:pPr>
      <w:r w:rsidRPr="00F9592B">
        <w:rPr>
          <w:sz w:val="24"/>
          <w:lang w:val="en-IN"/>
        </w:rPr>
        <w:t>{"question":"&lt;Your question&gt;"}</w:t>
      </w:r>
    </w:p>
    <w:p w14:paraId="5B92D5C4" w14:textId="2B1FB0BF" w:rsidR="002142A8" w:rsidRDefault="002142A8" w:rsidP="00F9592B">
      <w:pPr>
        <w:rPr>
          <w:sz w:val="24"/>
          <w:lang w:val="en-IN"/>
        </w:rPr>
      </w:pPr>
    </w:p>
    <w:p w14:paraId="79CC627B" w14:textId="2FB2B4B2" w:rsidR="002142A8" w:rsidRDefault="00C66764" w:rsidP="00F9592B">
      <w:pPr>
        <w:rPr>
          <w:b/>
          <w:bCs/>
          <w:sz w:val="24"/>
          <w:lang w:val="en-IN"/>
        </w:rPr>
      </w:pPr>
      <w:r w:rsidRPr="00C66764">
        <w:rPr>
          <w:b/>
          <w:bCs/>
          <w:sz w:val="24"/>
          <w:lang w:val="en-IN"/>
        </w:rPr>
        <w:t>Test in local from Bot Emulator</w:t>
      </w:r>
      <w:r>
        <w:rPr>
          <w:b/>
          <w:bCs/>
          <w:sz w:val="24"/>
          <w:lang w:val="en-IN"/>
        </w:rPr>
        <w:t>:</w:t>
      </w:r>
    </w:p>
    <w:p w14:paraId="12F0C808" w14:textId="2CF704D8" w:rsidR="00C66764" w:rsidRPr="00C66764" w:rsidRDefault="00C66764" w:rsidP="00C66764">
      <w:pPr>
        <w:pStyle w:val="ListParagraph"/>
        <w:numPr>
          <w:ilvl w:val="0"/>
          <w:numId w:val="23"/>
        </w:numPr>
        <w:rPr>
          <w:sz w:val="24"/>
          <w:lang w:val="en-US"/>
        </w:rPr>
      </w:pPr>
      <w:r w:rsidRPr="00C66764">
        <w:rPr>
          <w:sz w:val="24"/>
          <w:lang w:val="en-US"/>
        </w:rPr>
        <w:t>Download emulator from the below link.</w:t>
      </w:r>
    </w:p>
    <w:p w14:paraId="08C5EED3" w14:textId="2AF094F6" w:rsidR="00C66764" w:rsidRDefault="0048077E" w:rsidP="00C66764">
      <w:pPr>
        <w:pStyle w:val="ListParagraph"/>
        <w:ind w:left="927"/>
        <w:rPr>
          <w:rStyle w:val="Hyperlink"/>
          <w:sz w:val="24"/>
          <w:lang w:val="en-US"/>
        </w:rPr>
      </w:pPr>
      <w:hyperlink r:id="rId32" w:history="1">
        <w:r w:rsidR="00C66764" w:rsidRPr="00C66764">
          <w:rPr>
            <w:rStyle w:val="Hyperlink"/>
            <w:sz w:val="24"/>
            <w:lang w:val="en-US"/>
          </w:rPr>
          <w:t>https://github.com/Microsoft/BotFramework-Emulator/releases</w:t>
        </w:r>
      </w:hyperlink>
    </w:p>
    <w:p w14:paraId="6A8F77FB" w14:textId="77777777" w:rsidR="00C66764" w:rsidRPr="00C66764" w:rsidRDefault="00C66764" w:rsidP="00C66764">
      <w:pPr>
        <w:pStyle w:val="ListParagraph"/>
        <w:ind w:left="927"/>
        <w:rPr>
          <w:sz w:val="24"/>
          <w:lang w:val="en-US"/>
        </w:rPr>
      </w:pPr>
    </w:p>
    <w:p w14:paraId="1B81A352" w14:textId="1CFAD77D" w:rsidR="00C66764" w:rsidRDefault="00C66764" w:rsidP="00C66764">
      <w:pPr>
        <w:ind w:left="0"/>
      </w:pPr>
      <w:r>
        <w:rPr>
          <w:noProof/>
        </w:rPr>
        <w:lastRenderedPageBreak/>
        <w:drawing>
          <wp:inline distT="0" distB="0" distL="0" distR="0" wp14:anchorId="3F4F89B2" wp14:editId="69625697">
            <wp:extent cx="6120765" cy="3150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A130" w14:textId="77777777" w:rsidR="00C66764" w:rsidRDefault="00C66764" w:rsidP="00C66764">
      <w:pPr>
        <w:ind w:left="0"/>
      </w:pPr>
    </w:p>
    <w:p w14:paraId="576333E4" w14:textId="34A86BCC" w:rsidR="00C66764" w:rsidRPr="00C66764" w:rsidRDefault="00C66764" w:rsidP="00C66764">
      <w:pPr>
        <w:pStyle w:val="ListParagraph"/>
        <w:numPr>
          <w:ilvl w:val="0"/>
          <w:numId w:val="23"/>
        </w:numPr>
        <w:rPr>
          <w:lang w:val="en-IN"/>
        </w:rPr>
      </w:pPr>
      <w:r w:rsidRPr="00C66764">
        <w:rPr>
          <w:lang w:val="en-IN"/>
        </w:rPr>
        <w:t>Open the Emulator and click File and New Bot Configuration.</w:t>
      </w:r>
    </w:p>
    <w:p w14:paraId="13CA8706" w14:textId="77777777" w:rsidR="00C66764" w:rsidRDefault="00C66764" w:rsidP="00C66764">
      <w:pPr>
        <w:pStyle w:val="ListParagraph"/>
        <w:ind w:left="927"/>
        <w:rPr>
          <w:lang w:val="en-IN"/>
        </w:rPr>
      </w:pPr>
      <w:r>
        <w:rPr>
          <w:lang w:val="en-IN"/>
        </w:rPr>
        <w:t>Name: Your Bot Name (Any name)</w:t>
      </w:r>
    </w:p>
    <w:p w14:paraId="5BAAB8CF" w14:textId="77777777" w:rsidR="00C66764" w:rsidRDefault="00C66764" w:rsidP="00C66764">
      <w:pPr>
        <w:pStyle w:val="ListParagraph"/>
        <w:ind w:left="927"/>
        <w:rPr>
          <w:b/>
          <w:bCs/>
          <w:lang w:val="en-IN"/>
        </w:rPr>
      </w:pPr>
      <w:r>
        <w:rPr>
          <w:lang w:val="en-IN"/>
        </w:rPr>
        <w:t xml:space="preserve">EndpointURL: </w:t>
      </w:r>
      <w:hyperlink r:id="rId34" w:history="1">
        <w:r w:rsidRPr="00631B2F">
          <w:rPr>
            <w:rStyle w:val="Hyperlink"/>
            <w:b/>
            <w:bCs/>
            <w:lang w:val="en-IN"/>
          </w:rPr>
          <w:t>http://localhost:3978/api/messages</w:t>
        </w:r>
      </w:hyperlink>
    </w:p>
    <w:p w14:paraId="3F80CFEA" w14:textId="77777777" w:rsidR="00C66764" w:rsidRDefault="00C66764" w:rsidP="00C66764">
      <w:pPr>
        <w:pStyle w:val="ListParagraph"/>
        <w:ind w:left="927"/>
        <w:rPr>
          <w:lang w:val="en-IN"/>
        </w:rPr>
      </w:pPr>
      <w:r w:rsidRPr="000E57A0">
        <w:rPr>
          <w:lang w:val="en-IN"/>
        </w:rPr>
        <w:t>MicrosoftAppId</w:t>
      </w:r>
      <w:r>
        <w:rPr>
          <w:lang w:val="en-IN"/>
        </w:rPr>
        <w:t>: from .env file</w:t>
      </w:r>
    </w:p>
    <w:p w14:paraId="4BB5215E" w14:textId="77777777" w:rsidR="00C66764" w:rsidRDefault="00C66764" w:rsidP="00C66764">
      <w:pPr>
        <w:pStyle w:val="ListParagraph"/>
        <w:ind w:left="927"/>
        <w:rPr>
          <w:lang w:val="en-IN"/>
        </w:rPr>
      </w:pPr>
      <w:r w:rsidRPr="000E57A0">
        <w:rPr>
          <w:lang w:val="en-IN"/>
        </w:rPr>
        <w:t>MicrosoftAppPassword</w:t>
      </w:r>
      <w:r>
        <w:rPr>
          <w:lang w:val="en-IN"/>
        </w:rPr>
        <w:t>:  from .env file</w:t>
      </w:r>
    </w:p>
    <w:p w14:paraId="7ECDF96C" w14:textId="77777777" w:rsidR="00C66764" w:rsidRDefault="00C66764" w:rsidP="00C66764">
      <w:pPr>
        <w:pStyle w:val="ListParagraph"/>
        <w:ind w:left="927"/>
        <w:rPr>
          <w:lang w:val="en-IN"/>
        </w:rPr>
      </w:pPr>
      <w:r>
        <w:rPr>
          <w:lang w:val="en-IN"/>
        </w:rPr>
        <w:t xml:space="preserve">then click </w:t>
      </w:r>
      <w:r w:rsidRPr="000E57A0">
        <w:rPr>
          <w:b/>
          <w:bCs/>
          <w:lang w:val="en-IN"/>
        </w:rPr>
        <w:t>Save and Connect</w:t>
      </w:r>
    </w:p>
    <w:p w14:paraId="3EE6A21D" w14:textId="77777777" w:rsidR="00C66764" w:rsidRPr="00F124C8" w:rsidRDefault="00C66764" w:rsidP="00C66764">
      <w:pPr>
        <w:pStyle w:val="ListParagraph"/>
        <w:ind w:left="927"/>
        <w:rPr>
          <w:lang w:val="en-US"/>
        </w:rPr>
      </w:pPr>
    </w:p>
    <w:p w14:paraId="30E6125F" w14:textId="77777777" w:rsidR="00C66764" w:rsidRDefault="00C66764" w:rsidP="00C66764">
      <w:pPr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A0D264" wp14:editId="40B449FA">
            <wp:extent cx="6120765" cy="36302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8634" w14:textId="3B90D3EA" w:rsidR="00C66764" w:rsidRPr="00330177" w:rsidRDefault="00C66764" w:rsidP="00330177">
      <w:pPr>
        <w:pStyle w:val="ListParagraph"/>
        <w:numPr>
          <w:ilvl w:val="0"/>
          <w:numId w:val="23"/>
        </w:numPr>
        <w:rPr>
          <w:lang w:val="en-US"/>
        </w:rPr>
      </w:pPr>
      <w:bookmarkStart w:id="2" w:name="_GoBack"/>
      <w:bookmarkEnd w:id="2"/>
      <w:r w:rsidRPr="00330177">
        <w:rPr>
          <w:lang w:val="en-US"/>
        </w:rPr>
        <w:t>Once connected you can test your chatbot by asking questions from your KB</w:t>
      </w:r>
    </w:p>
    <w:p w14:paraId="23383B81" w14:textId="77777777" w:rsidR="00C66764" w:rsidRDefault="00C66764" w:rsidP="00C66764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5F86DB34" wp14:editId="53943C7F">
            <wp:extent cx="6120765" cy="35344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D9CB" w14:textId="77777777" w:rsidR="002142A8" w:rsidRPr="002142A8" w:rsidRDefault="002142A8" w:rsidP="00F9592B">
      <w:pPr>
        <w:rPr>
          <w:b/>
          <w:bCs/>
          <w:sz w:val="24"/>
          <w:lang w:val="en-US"/>
        </w:rPr>
      </w:pPr>
    </w:p>
    <w:p w14:paraId="492637DB" w14:textId="5CF00487" w:rsidR="002142A8" w:rsidRDefault="002142A8" w:rsidP="002142A8">
      <w:pPr>
        <w:pStyle w:val="Heading2"/>
        <w:rPr>
          <w:lang w:val="en-IN"/>
        </w:rPr>
      </w:pPr>
      <w:r w:rsidRPr="002142A8">
        <w:rPr>
          <w:lang w:val="en-IN"/>
        </w:rPr>
        <w:lastRenderedPageBreak/>
        <w:t>Make 112 digia chat bot more intelligent using LUIS</w:t>
      </w:r>
      <w:r>
        <w:rPr>
          <w:lang w:val="en-IN"/>
        </w:rPr>
        <w:t>:</w:t>
      </w:r>
    </w:p>
    <w:p w14:paraId="08892125" w14:textId="4EE3BAEA" w:rsidR="006D7969" w:rsidRPr="006D7969" w:rsidRDefault="006D7969" w:rsidP="006D7969">
      <w:pPr>
        <w:pStyle w:val="ListParagraph"/>
        <w:numPr>
          <w:ilvl w:val="0"/>
          <w:numId w:val="25"/>
        </w:numPr>
        <w:rPr>
          <w:sz w:val="24"/>
          <w:lang w:val="en-US"/>
        </w:rPr>
      </w:pPr>
      <w:r w:rsidRPr="006D7969">
        <w:rPr>
          <w:sz w:val="24"/>
          <w:lang w:val="en-US"/>
        </w:rPr>
        <w:t xml:space="preserve">Go to </w:t>
      </w:r>
      <w:hyperlink r:id="rId37" w:history="1">
        <w:r w:rsidRPr="006D7969">
          <w:rPr>
            <w:rStyle w:val="Hyperlink"/>
            <w:sz w:val="24"/>
            <w:lang w:val="en-IN"/>
          </w:rPr>
          <w:t>https://www.luis.ai/home</w:t>
        </w:r>
      </w:hyperlink>
      <w:r w:rsidRPr="006D7969">
        <w:rPr>
          <w:sz w:val="24"/>
          <w:lang w:val="en-IN"/>
        </w:rPr>
        <w:t xml:space="preserve"> and sign in</w:t>
      </w:r>
    </w:p>
    <w:p w14:paraId="118671FC" w14:textId="77777777" w:rsidR="006D7969" w:rsidRPr="006D7969" w:rsidRDefault="006D7969" w:rsidP="006D7969">
      <w:pPr>
        <w:pStyle w:val="ListParagraph"/>
        <w:rPr>
          <w:sz w:val="24"/>
          <w:lang w:val="en-US"/>
        </w:rPr>
      </w:pPr>
    </w:p>
    <w:p w14:paraId="0FC94343" w14:textId="77777777" w:rsidR="006D7969" w:rsidRDefault="006D7969" w:rsidP="006D7969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3349A700" wp14:editId="2B986E5D">
            <wp:extent cx="6120765" cy="31788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2B5F" w14:textId="77777777" w:rsidR="006D7969" w:rsidRDefault="006D7969" w:rsidP="006D7969">
      <w:pPr>
        <w:ind w:left="0"/>
        <w:rPr>
          <w:lang w:val="en-US"/>
        </w:rPr>
      </w:pPr>
    </w:p>
    <w:p w14:paraId="4E5AA0AC" w14:textId="79FD069B" w:rsidR="006D7969" w:rsidRPr="006D7969" w:rsidRDefault="006D7969" w:rsidP="006D7969">
      <w:pPr>
        <w:pStyle w:val="ListParagraph"/>
        <w:numPr>
          <w:ilvl w:val="0"/>
          <w:numId w:val="25"/>
        </w:numPr>
        <w:rPr>
          <w:sz w:val="24"/>
          <w:lang w:val="en-US"/>
        </w:rPr>
      </w:pPr>
      <w:r w:rsidRPr="006D7969">
        <w:rPr>
          <w:sz w:val="24"/>
          <w:lang w:val="en-US"/>
        </w:rPr>
        <w:t xml:space="preserve"> Choose country</w:t>
      </w:r>
    </w:p>
    <w:p w14:paraId="05D2B311" w14:textId="77777777" w:rsidR="006D7969" w:rsidRDefault="006D7969" w:rsidP="006D7969">
      <w:pPr>
        <w:ind w:left="0"/>
        <w:rPr>
          <w:lang w:val="en-US"/>
        </w:rPr>
      </w:pPr>
    </w:p>
    <w:p w14:paraId="7F2C38B6" w14:textId="77777777" w:rsidR="006D7969" w:rsidRDefault="006D7969" w:rsidP="006D7969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11CEA494" wp14:editId="3F8C7D7C">
            <wp:extent cx="6120765" cy="22834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9E65" w14:textId="77777777" w:rsidR="006D7969" w:rsidRDefault="006D7969" w:rsidP="006D7969">
      <w:pPr>
        <w:ind w:left="0"/>
        <w:rPr>
          <w:lang w:val="en-US"/>
        </w:rPr>
      </w:pPr>
    </w:p>
    <w:p w14:paraId="3A316155" w14:textId="77C5ECD3" w:rsidR="006D7969" w:rsidRPr="006D7969" w:rsidRDefault="006D7969" w:rsidP="006D7969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Continue using your trial key</w:t>
      </w:r>
    </w:p>
    <w:p w14:paraId="136FCF26" w14:textId="77777777" w:rsidR="006D7969" w:rsidRDefault="006D7969" w:rsidP="006D7969">
      <w:pPr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B6CEF9" wp14:editId="7F2EE086">
            <wp:extent cx="6120765" cy="27889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B368" w14:textId="4C643DBB" w:rsidR="006D7969" w:rsidRPr="006D7969" w:rsidRDefault="006D7969" w:rsidP="006D7969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Confirm</w:t>
      </w:r>
    </w:p>
    <w:p w14:paraId="6F716502" w14:textId="77777777" w:rsidR="006D7969" w:rsidRDefault="006D7969" w:rsidP="006D7969">
      <w:pPr>
        <w:ind w:left="0"/>
        <w:rPr>
          <w:lang w:val="en-IN"/>
        </w:rPr>
      </w:pPr>
      <w:r>
        <w:rPr>
          <w:noProof/>
        </w:rPr>
        <w:drawing>
          <wp:inline distT="0" distB="0" distL="0" distR="0" wp14:anchorId="44686C1E" wp14:editId="7508830D">
            <wp:extent cx="6120765" cy="244919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0500" w14:textId="58EA5190" w:rsidR="006D7969" w:rsidRPr="006D7969" w:rsidRDefault="006D7969" w:rsidP="006D7969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Create LUIS app. Provide app name and Click Done.</w:t>
      </w:r>
    </w:p>
    <w:p w14:paraId="26B3B5A1" w14:textId="77777777" w:rsidR="006D7969" w:rsidRPr="00CC0FBF" w:rsidRDefault="006D7969" w:rsidP="006D7969">
      <w:pPr>
        <w:ind w:left="0"/>
        <w:rPr>
          <w:lang w:val="en-IN"/>
        </w:rPr>
      </w:pPr>
      <w:r>
        <w:rPr>
          <w:noProof/>
        </w:rPr>
        <w:drawing>
          <wp:inline distT="0" distB="0" distL="0" distR="0" wp14:anchorId="629886DA" wp14:editId="107A403A">
            <wp:extent cx="6120765" cy="21278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B927" w14:textId="77777777" w:rsidR="006D7969" w:rsidRDefault="006D7969" w:rsidP="006D7969">
      <w:pPr>
        <w:ind w:left="0"/>
        <w:rPr>
          <w:lang w:val="en-US"/>
        </w:rPr>
      </w:pPr>
    </w:p>
    <w:p w14:paraId="0F0AFAF1" w14:textId="77777777" w:rsidR="006D7969" w:rsidRDefault="006D7969" w:rsidP="006D7969">
      <w:pPr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FE9B2E" wp14:editId="0E9410B3">
            <wp:extent cx="6120765" cy="28803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95FE" w14:textId="77777777" w:rsidR="006D7969" w:rsidRPr="006D7969" w:rsidRDefault="006D7969" w:rsidP="006D7969">
      <w:pPr>
        <w:rPr>
          <w:lang w:val="en-IN"/>
        </w:rPr>
      </w:pPr>
    </w:p>
    <w:p w14:paraId="512984F9" w14:textId="71EB212B" w:rsidR="009C3CB0" w:rsidRDefault="00117C35" w:rsidP="00117C35">
      <w:pPr>
        <w:ind w:left="0"/>
        <w:rPr>
          <w:lang w:val="en-IN"/>
        </w:rPr>
      </w:pPr>
      <w:r>
        <w:rPr>
          <w:lang w:val="en-IN"/>
        </w:rPr>
        <w:t>Now g</w:t>
      </w:r>
      <w:r w:rsidR="009C3CB0" w:rsidRPr="009C3CB0">
        <w:rPr>
          <w:lang w:val="en-IN"/>
        </w:rPr>
        <w:t>o</w:t>
      </w:r>
      <w:r w:rsidR="009C3CB0">
        <w:rPr>
          <w:lang w:val="en-IN"/>
        </w:rPr>
        <w:t xml:space="preserve"> to </w:t>
      </w:r>
      <w:hyperlink r:id="rId44" w:history="1">
        <w:r w:rsidR="009C3CB0" w:rsidRPr="009F026D">
          <w:rPr>
            <w:rStyle w:val="Hyperlink"/>
            <w:lang w:val="en-IN"/>
          </w:rPr>
          <w:t>https://github.com/SureshG02/LUIS_FAQs</w:t>
        </w:r>
      </w:hyperlink>
      <w:r w:rsidR="009C3CB0">
        <w:rPr>
          <w:lang w:val="en-IN"/>
        </w:rPr>
        <w:t xml:space="preserve"> and follow steps mentioned in README file.</w:t>
      </w:r>
    </w:p>
    <w:p w14:paraId="63EA13B0" w14:textId="66F2A7CF" w:rsidR="00214112" w:rsidRDefault="000B3365" w:rsidP="00117C35">
      <w:pPr>
        <w:ind w:left="0"/>
        <w:rPr>
          <w:lang w:val="en-IN"/>
        </w:rPr>
      </w:pPr>
      <w:r>
        <w:rPr>
          <w:lang w:val="en-IN"/>
        </w:rPr>
        <w:t>Add Intent, Utterance and Entities as mentioned in README file. Label utterances with required entities. Train and Publish your LUIS model.</w:t>
      </w:r>
    </w:p>
    <w:p w14:paraId="7159CE8C" w14:textId="6695A2AB" w:rsidR="002142A8" w:rsidRDefault="00117C35" w:rsidP="00117C35">
      <w:pPr>
        <w:ind w:left="0"/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</w:pPr>
      <w:r w:rsidRPr="00117C35">
        <w:rPr>
          <w:b/>
          <w:bCs/>
          <w:lang w:val="en-IN"/>
        </w:rPr>
        <w:t xml:space="preserve">How to get </w:t>
      </w:r>
      <w:r w:rsidRPr="00117C35">
        <w:rPr>
          <w:rFonts w:ascii="Segoe UI" w:hAnsi="Segoe UI" w:cs="Segoe UI"/>
          <w:b/>
          <w:bCs/>
          <w:color w:val="24292E"/>
          <w:shd w:val="clear" w:color="auto" w:fill="FFFFFF"/>
          <w:lang w:val="en-IN"/>
        </w:rPr>
        <w:t>LuisAppId, LuisAPIKey and LuisAPIHostName ?</w:t>
      </w:r>
    </w:p>
    <w:p w14:paraId="158E6858" w14:textId="1569C938" w:rsidR="00117C35" w:rsidRDefault="00117C35" w:rsidP="00117C35">
      <w:pPr>
        <w:ind w:left="0"/>
        <w:rPr>
          <w:rFonts w:ascii="Segoe UI" w:hAnsi="Segoe UI" w:cs="Segoe UI"/>
          <w:color w:val="24292E"/>
          <w:shd w:val="clear" w:color="auto" w:fill="FFFFFF"/>
          <w:lang w:val="en-IN"/>
        </w:rPr>
      </w:pPr>
      <w:r>
        <w:rPr>
          <w:rFonts w:ascii="Segoe UI" w:hAnsi="Segoe UI" w:cs="Segoe UI"/>
          <w:color w:val="24292E"/>
          <w:shd w:val="clear" w:color="auto" w:fill="FFFFFF"/>
          <w:lang w:val="en-IN"/>
        </w:rPr>
        <w:t xml:space="preserve">Open LUIS app you created. Go to MANAGE =&gt;   Cope Application ID as </w:t>
      </w:r>
      <w:r w:rsidRPr="00117C35">
        <w:rPr>
          <w:rFonts w:ascii="Segoe UI" w:hAnsi="Segoe UI" w:cs="Segoe UI"/>
          <w:color w:val="24292E"/>
          <w:shd w:val="clear" w:color="auto" w:fill="FFFFFF"/>
          <w:lang w:val="en-IN"/>
        </w:rPr>
        <w:t>LuisAppId</w:t>
      </w:r>
    </w:p>
    <w:p w14:paraId="7306CA8E" w14:textId="76BA7C03" w:rsidR="00117C35" w:rsidRDefault="00FE20BA" w:rsidP="00117C35">
      <w:pPr>
        <w:ind w:left="0"/>
        <w:rPr>
          <w:lang w:val="en-IN"/>
        </w:rPr>
      </w:pPr>
      <w:r>
        <w:rPr>
          <w:lang w:val="en-IN"/>
        </w:rPr>
        <w:t xml:space="preserve">Go to Azure Resources and copy </w:t>
      </w:r>
      <w:r w:rsidRPr="00FE20BA">
        <w:rPr>
          <w:lang w:val="en-IN"/>
        </w:rPr>
        <w:t>LuisAPIKey</w:t>
      </w:r>
      <w:r>
        <w:rPr>
          <w:lang w:val="en-IN"/>
        </w:rPr>
        <w:t xml:space="preserve"> and </w:t>
      </w:r>
      <w:r w:rsidRPr="00FE20BA">
        <w:rPr>
          <w:lang w:val="en-IN"/>
        </w:rPr>
        <w:t>LuisAPIHostName</w:t>
      </w:r>
      <w:r>
        <w:rPr>
          <w:lang w:val="en-IN"/>
        </w:rPr>
        <w:t xml:space="preserve"> as shown below:</w:t>
      </w:r>
    </w:p>
    <w:p w14:paraId="2C6C3959" w14:textId="34FB3BE3" w:rsidR="00FE20BA" w:rsidRPr="00FE20BA" w:rsidRDefault="00FE20BA" w:rsidP="00FE20BA">
      <w:pPr>
        <w:ind w:left="0"/>
        <w:rPr>
          <w:lang w:val="en-IN"/>
        </w:rPr>
      </w:pPr>
      <w:r w:rsidRPr="00FE20BA">
        <w:rPr>
          <w:lang w:val="en-IN"/>
        </w:rPr>
        <w:t>Primary key:</w:t>
      </w:r>
      <w:r w:rsidR="00917FBF">
        <w:rPr>
          <w:lang w:val="en-IN"/>
        </w:rPr>
        <w:t xml:space="preserve"> &lt;</w:t>
      </w:r>
      <w:r w:rsidR="00917FBF" w:rsidRPr="00917FBF">
        <w:rPr>
          <w:lang w:val="en-IN"/>
        </w:rPr>
        <w:t xml:space="preserve"> </w:t>
      </w:r>
      <w:r w:rsidR="00917FBF" w:rsidRPr="00FE20BA">
        <w:rPr>
          <w:lang w:val="en-IN"/>
        </w:rPr>
        <w:t>LuisAPIKey</w:t>
      </w:r>
      <w:r w:rsidR="00917FBF">
        <w:rPr>
          <w:lang w:val="en-IN"/>
        </w:rPr>
        <w:t>&gt;</w:t>
      </w:r>
    </w:p>
    <w:p w14:paraId="47E6D211" w14:textId="2A8EA2C7" w:rsidR="00CA2060" w:rsidRPr="00F06A42" w:rsidRDefault="00FE20BA" w:rsidP="00F06A42">
      <w:pPr>
        <w:ind w:left="0"/>
        <w:rPr>
          <w:lang w:val="en-IN"/>
        </w:rPr>
      </w:pPr>
      <w:r w:rsidRPr="00FE20BA">
        <w:rPr>
          <w:lang w:val="en-IN"/>
        </w:rPr>
        <w:t>Endpoint Url:</w:t>
      </w:r>
      <w:r w:rsidR="00917FBF" w:rsidRPr="00917FBF">
        <w:rPr>
          <w:lang w:val="en-IN"/>
        </w:rPr>
        <w:t xml:space="preserve"> </w:t>
      </w:r>
      <w:r w:rsidR="00917FBF">
        <w:rPr>
          <w:lang w:val="en-IN"/>
        </w:rPr>
        <w:t xml:space="preserve"> </w:t>
      </w:r>
      <w:r w:rsidR="00917FBF" w:rsidRPr="00FE20BA">
        <w:rPr>
          <w:lang w:val="en-IN"/>
        </w:rPr>
        <w:t>https://</w:t>
      </w:r>
      <w:r w:rsidR="00917FBF">
        <w:rPr>
          <w:lang w:val="en-IN"/>
        </w:rPr>
        <w:t>&lt;</w:t>
      </w:r>
      <w:r w:rsidR="00917FBF" w:rsidRPr="00917FBF">
        <w:rPr>
          <w:lang w:val="en-IN"/>
        </w:rPr>
        <w:t xml:space="preserve"> </w:t>
      </w:r>
      <w:r w:rsidR="00917FBF" w:rsidRPr="00FE20BA">
        <w:rPr>
          <w:lang w:val="en-IN"/>
        </w:rPr>
        <w:t>LuisAPIHostName</w:t>
      </w:r>
      <w:r w:rsidR="00917FBF">
        <w:rPr>
          <w:lang w:val="en-IN"/>
        </w:rPr>
        <w:t xml:space="preserve"> &gt;</w:t>
      </w:r>
      <w:r w:rsidR="00917FBF" w:rsidRPr="00FE20BA">
        <w:rPr>
          <w:lang w:val="en-IN"/>
        </w:rPr>
        <w:t>/luis/api/v2.0</w:t>
      </w:r>
    </w:p>
    <w:sectPr w:rsidR="00CA2060" w:rsidRPr="00F06A42" w:rsidSect="008E0795">
      <w:headerReference w:type="default" r:id="rId45"/>
      <w:footerReference w:type="default" r:id="rId46"/>
      <w:footerReference w:type="first" r:id="rId47"/>
      <w:pgSz w:w="11907" w:h="16840" w:code="9"/>
      <w:pgMar w:top="1440" w:right="1134" w:bottom="1438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7F621B" w14:textId="77777777" w:rsidR="00F429BA" w:rsidRDefault="00F429BA">
      <w:r>
        <w:separator/>
      </w:r>
    </w:p>
  </w:endnote>
  <w:endnote w:type="continuationSeparator" w:id="0">
    <w:p w14:paraId="62A19E16" w14:textId="77777777" w:rsidR="00F429BA" w:rsidRDefault="00F429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894" w:type="dxa"/>
      <w:tblCellMar>
        <w:left w:w="116" w:type="dxa"/>
        <w:right w:w="116" w:type="dxa"/>
      </w:tblCellMar>
      <w:tblLook w:val="01E0" w:firstRow="1" w:lastRow="1" w:firstColumn="1" w:lastColumn="1" w:noHBand="0" w:noVBand="0"/>
    </w:tblPr>
    <w:tblGrid>
      <w:gridCol w:w="4436"/>
      <w:gridCol w:w="5458"/>
    </w:tblGrid>
    <w:tr w:rsidR="009E6777" w:rsidRPr="00CE1BB4" w14:paraId="6485AD0F" w14:textId="77777777" w:rsidTr="009E6777">
      <w:tc>
        <w:tcPr>
          <w:tcW w:w="4436" w:type="dxa"/>
        </w:tcPr>
        <w:p w14:paraId="312841BD" w14:textId="77777777" w:rsidR="009E6777" w:rsidRPr="004C0DD3" w:rsidRDefault="009E6777" w:rsidP="009E6777">
          <w:pPr>
            <w:pStyle w:val="Footer"/>
            <w:jc w:val="left"/>
            <w:rPr>
              <w:rStyle w:val="PageNumber"/>
              <w:color w:val="808080"/>
              <w:lang w:val="en-GB"/>
            </w:rPr>
          </w:pPr>
          <w:r w:rsidRPr="004C0DD3">
            <w:rPr>
              <w:rStyle w:val="PageNumber"/>
              <w:color w:val="808080"/>
              <w:lang w:val="en-GB"/>
            </w:rPr>
            <w:t>COPYRIGHT © DIGIA. ALL RIGHTS RESERVED.</w:t>
          </w:r>
        </w:p>
      </w:tc>
      <w:tc>
        <w:tcPr>
          <w:tcW w:w="5458" w:type="dxa"/>
        </w:tcPr>
        <w:p w14:paraId="706EC4ED" w14:textId="77777777" w:rsidR="009E6777" w:rsidRPr="00E44C77" w:rsidRDefault="009E6777" w:rsidP="009E6777">
          <w:pPr>
            <w:pStyle w:val="Footer"/>
            <w:jc w:val="right"/>
            <w:rPr>
              <w:rStyle w:val="PageNumber"/>
              <w:color w:val="808080"/>
            </w:rPr>
          </w:pPr>
          <w:r w:rsidRPr="00E44C77">
            <w:rPr>
              <w:color w:val="808080"/>
            </w:rPr>
            <w:t xml:space="preserve">PAGE </w:t>
          </w:r>
          <w:r w:rsidRPr="00E44C77">
            <w:rPr>
              <w:rStyle w:val="PageNumber"/>
              <w:color w:val="808080"/>
            </w:rPr>
            <w:fldChar w:fldCharType="begin"/>
          </w:r>
          <w:r w:rsidRPr="00E44C77">
            <w:rPr>
              <w:rStyle w:val="PageNumber"/>
              <w:color w:val="808080"/>
            </w:rPr>
            <w:instrText xml:space="preserve"> PAGE </w:instrText>
          </w:r>
          <w:r w:rsidRPr="00E44C77">
            <w:rPr>
              <w:rStyle w:val="PageNumber"/>
              <w:color w:val="808080"/>
            </w:rPr>
            <w:fldChar w:fldCharType="separate"/>
          </w:r>
          <w:r w:rsidR="006C59D5">
            <w:rPr>
              <w:rStyle w:val="PageNumber"/>
              <w:noProof/>
              <w:color w:val="808080"/>
            </w:rPr>
            <w:t>10</w:t>
          </w:r>
          <w:r w:rsidRPr="00E44C77">
            <w:rPr>
              <w:rStyle w:val="PageNumber"/>
              <w:color w:val="808080"/>
            </w:rPr>
            <w:fldChar w:fldCharType="end"/>
          </w:r>
          <w:r w:rsidRPr="00E44C77">
            <w:rPr>
              <w:color w:val="808080"/>
            </w:rPr>
            <w:t xml:space="preserve"> / </w:t>
          </w:r>
          <w:r w:rsidRPr="00E44C77">
            <w:rPr>
              <w:rStyle w:val="PageNumber"/>
              <w:color w:val="808080"/>
            </w:rPr>
            <w:fldChar w:fldCharType="begin"/>
          </w:r>
          <w:r w:rsidRPr="00E44C77">
            <w:rPr>
              <w:rStyle w:val="PageNumber"/>
              <w:color w:val="808080"/>
            </w:rPr>
            <w:instrText xml:space="preserve"> NUMPAGES </w:instrText>
          </w:r>
          <w:r w:rsidRPr="00E44C77">
            <w:rPr>
              <w:rStyle w:val="PageNumber"/>
              <w:color w:val="808080"/>
            </w:rPr>
            <w:fldChar w:fldCharType="separate"/>
          </w:r>
          <w:r w:rsidR="006C59D5">
            <w:rPr>
              <w:rStyle w:val="PageNumber"/>
              <w:noProof/>
              <w:color w:val="808080"/>
            </w:rPr>
            <w:t>11</w:t>
          </w:r>
          <w:r w:rsidRPr="00E44C77">
            <w:rPr>
              <w:rStyle w:val="PageNumber"/>
              <w:color w:val="808080"/>
            </w:rPr>
            <w:fldChar w:fldCharType="end"/>
          </w:r>
        </w:p>
      </w:tc>
    </w:tr>
  </w:tbl>
  <w:p w14:paraId="774D071E" w14:textId="77777777" w:rsidR="009E6777" w:rsidRPr="00E82589" w:rsidRDefault="009E6777" w:rsidP="00E82589">
    <w:pPr>
      <w:pStyle w:val="Footer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CC6894" w14:textId="77777777" w:rsidR="009E6777" w:rsidRPr="004C0DD3" w:rsidRDefault="009E6777" w:rsidP="009E6777">
    <w:pPr>
      <w:pStyle w:val="Footer"/>
      <w:rPr>
        <w:rFonts w:asciiTheme="minorHAnsi" w:hAnsiTheme="minorHAnsi" w:cstheme="minorHAnsi"/>
        <w:color w:val="808080" w:themeColor="background1" w:themeShade="80"/>
        <w:lang w:val="en-GB"/>
      </w:rPr>
    </w:pPr>
    <w:r w:rsidRPr="004C0DD3">
      <w:rPr>
        <w:rFonts w:asciiTheme="minorHAnsi" w:hAnsiTheme="minorHAnsi" w:cstheme="minorHAnsi"/>
        <w:color w:val="808080" w:themeColor="background1" w:themeShade="80"/>
        <w:lang w:val="en-GB"/>
      </w:rPr>
      <w:t xml:space="preserve">DIGIA PLC, ATOMITIE 2A, FI-00370 HELSINKI FINLAND </w:t>
    </w:r>
  </w:p>
  <w:p w14:paraId="07D4DF6B" w14:textId="77777777" w:rsidR="009E6777" w:rsidRPr="004C0DD3" w:rsidRDefault="009E6777" w:rsidP="009E6777">
    <w:pPr>
      <w:pStyle w:val="Footer"/>
      <w:rPr>
        <w:rFonts w:asciiTheme="minorHAnsi" w:hAnsiTheme="minorHAnsi" w:cstheme="minorHAnsi"/>
        <w:color w:val="808080" w:themeColor="background1" w:themeShade="80"/>
        <w:lang w:val="en-GB"/>
      </w:rPr>
    </w:pPr>
    <w:r w:rsidRPr="004C0DD3">
      <w:rPr>
        <w:rFonts w:asciiTheme="minorHAnsi" w:hAnsiTheme="minorHAnsi" w:cstheme="minorHAnsi"/>
        <w:color w:val="808080" w:themeColor="background1" w:themeShade="80"/>
        <w:lang w:val="en-GB"/>
      </w:rPr>
      <w:t xml:space="preserve">TEL +358 (0)10 313 3000 | FAX +358 (0)10 313 3700 | WWW.DIGIA.COM </w:t>
    </w:r>
    <w:r w:rsidRPr="004C0DD3">
      <w:rPr>
        <w:rFonts w:asciiTheme="minorHAnsi" w:hAnsiTheme="minorHAnsi" w:cstheme="minorHAnsi"/>
        <w:color w:val="808080" w:themeColor="background1" w:themeShade="80"/>
        <w:lang w:val="en-GB"/>
      </w:rPr>
      <w:br/>
      <w:t xml:space="preserve"> PLACE OF REGISTERED OFFICE: HELSINKI | BUSINESS ID: 083 1312-4 | VAT NUMBER FI08313124</w:t>
    </w:r>
  </w:p>
  <w:p w14:paraId="0C8BC3B2" w14:textId="77777777" w:rsidR="009E6777" w:rsidRPr="004C0DD3" w:rsidRDefault="009E6777" w:rsidP="00FB5EDA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280660" w14:textId="77777777" w:rsidR="00F429BA" w:rsidRDefault="00F429BA">
      <w:r>
        <w:separator/>
      </w:r>
    </w:p>
  </w:footnote>
  <w:footnote w:type="continuationSeparator" w:id="0">
    <w:p w14:paraId="5E6AA239" w14:textId="77777777" w:rsidR="00F429BA" w:rsidRDefault="00F429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810" w:type="dxa"/>
      <w:tblBorders>
        <w:bottom w:val="single" w:sz="2" w:space="0" w:color="D9D9D9"/>
      </w:tblBorders>
      <w:tblCellMar>
        <w:left w:w="116" w:type="dxa"/>
        <w:right w:w="116" w:type="dxa"/>
      </w:tblCellMar>
      <w:tblLook w:val="01E0" w:firstRow="1" w:lastRow="1" w:firstColumn="1" w:lastColumn="1" w:noHBand="0" w:noVBand="0"/>
    </w:tblPr>
    <w:tblGrid>
      <w:gridCol w:w="7204"/>
      <w:gridCol w:w="2606"/>
    </w:tblGrid>
    <w:tr w:rsidR="009E6777" w:rsidRPr="001D672E" w14:paraId="27BC0658" w14:textId="77777777" w:rsidTr="00E44C77">
      <w:trPr>
        <w:trHeight w:val="907"/>
      </w:trPr>
      <w:tc>
        <w:tcPr>
          <w:tcW w:w="7204" w:type="dxa"/>
          <w:vAlign w:val="bottom"/>
        </w:tcPr>
        <w:p w14:paraId="4484E866" w14:textId="77777777" w:rsidR="009E6777" w:rsidRPr="00D14FCA" w:rsidRDefault="009E6777" w:rsidP="008957F4">
          <w:pPr>
            <w:pStyle w:val="Header"/>
            <w:jc w:val="left"/>
          </w:pPr>
        </w:p>
      </w:tc>
      <w:tc>
        <w:tcPr>
          <w:tcW w:w="2606" w:type="dxa"/>
          <w:vAlign w:val="center"/>
        </w:tcPr>
        <w:p w14:paraId="39D47C94" w14:textId="77777777" w:rsidR="009E6777" w:rsidRPr="001D672E" w:rsidRDefault="009E6777" w:rsidP="009E6777">
          <w:pPr>
            <w:pStyle w:val="Header"/>
            <w:spacing w:after="120"/>
            <w:ind w:left="164" w:right="-62"/>
            <w:jc w:val="right"/>
          </w:pPr>
          <w:r w:rsidRPr="00E44C77">
            <w:rPr>
              <w:caps w:val="0"/>
              <w:noProof/>
              <w:szCs w:val="22"/>
              <w:lang w:eastAsia="zh-CN"/>
            </w:rPr>
            <w:drawing>
              <wp:inline distT="0" distB="0" distL="0" distR="0" wp14:anchorId="640AAC19" wp14:editId="087920C3">
                <wp:extent cx="777240" cy="640080"/>
                <wp:effectExtent l="0" t="0" r="3810" b="7620"/>
                <wp:docPr id="28" name="Picture 7" descr="\\it.local\data\Teams\konseptointi_tyokansio\Logot\png\digia_logo_cmyk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\\it.local\data\Teams\konseptointi_tyokansio\Logot\png\digia_logo_cmyk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7240" cy="64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34C29DE" w14:textId="77777777" w:rsidR="009E6777" w:rsidRPr="00E82589" w:rsidRDefault="009E6777" w:rsidP="003D09BF">
    <w:pPr>
      <w:pStyle w:val="Header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multilevel"/>
    <w:tmpl w:val="0DC4706E"/>
    <w:styleLink w:val="ArticleSection"/>
    <w:lvl w:ilvl="0">
      <w:start w:val="1"/>
      <w:numFmt w:val="upperRoman"/>
      <w:pStyle w:val="Appendix1FI"/>
      <w:lvlText w:val="Liite %1"/>
      <w:lvlJc w:val="left"/>
      <w:pPr>
        <w:tabs>
          <w:tab w:val="num" w:pos="2268"/>
        </w:tabs>
        <w:ind w:left="2268" w:hanging="2268"/>
      </w:pPr>
      <w:rPr>
        <w:rFonts w:hint="default"/>
      </w:rPr>
    </w:lvl>
    <w:lvl w:ilvl="1">
      <w:start w:val="1"/>
      <w:numFmt w:val="decimal"/>
      <w:lvlText w:val="%1: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: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41F3654"/>
    <w:multiLevelType w:val="multilevel"/>
    <w:tmpl w:val="1270A58A"/>
    <w:lvl w:ilvl="0">
      <w:start w:val="1"/>
      <w:numFmt w:val="upperRoman"/>
      <w:pStyle w:val="Appendix1"/>
      <w:lvlText w:val="Appendix %1"/>
      <w:lvlJc w:val="left"/>
      <w:pPr>
        <w:tabs>
          <w:tab w:val="num" w:pos="2268"/>
        </w:tabs>
        <w:ind w:left="2268" w:hanging="2268"/>
      </w:pPr>
      <w:rPr>
        <w:rFonts w:hint="default"/>
      </w:rPr>
    </w:lvl>
    <w:lvl w:ilvl="1">
      <w:start w:val="1"/>
      <w:numFmt w:val="decimal"/>
      <w:pStyle w:val="Appendix2"/>
      <w:lvlText w:val="%1: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Appendix3"/>
      <w:lvlText w:val="%1: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75A45AC"/>
    <w:multiLevelType w:val="hybridMultilevel"/>
    <w:tmpl w:val="F1CA97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F4C50"/>
    <w:multiLevelType w:val="multilevel"/>
    <w:tmpl w:val="461E4F88"/>
    <w:lvl w:ilvl="0">
      <w:start w:val="1"/>
      <w:numFmt w:val="bullet"/>
      <w:pStyle w:val="Tablebullet"/>
      <w:lvlText w:val=""/>
      <w:lvlJc w:val="left"/>
      <w:pPr>
        <w:tabs>
          <w:tab w:val="num" w:pos="340"/>
        </w:tabs>
        <w:ind w:left="340" w:hanging="283"/>
      </w:pPr>
      <w:rPr>
        <w:rFonts w:ascii="Wingdings" w:hAnsi="Wingdings" w:hint="default"/>
      </w:rPr>
    </w:lvl>
    <w:lvl w:ilvl="1">
      <w:start w:val="1"/>
      <w:numFmt w:val="bullet"/>
      <w:pStyle w:val="Tablebullet2"/>
      <w:lvlText w:val=""/>
      <w:lvlJc w:val="left"/>
      <w:pPr>
        <w:tabs>
          <w:tab w:val="num" w:pos="624"/>
        </w:tabs>
        <w:ind w:left="624" w:hanging="284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907"/>
        </w:tabs>
        <w:ind w:left="907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191"/>
        </w:tabs>
        <w:ind w:left="1191" w:hanging="284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474"/>
        </w:tabs>
        <w:ind w:left="1474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1758"/>
        </w:tabs>
        <w:ind w:left="1758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041"/>
        </w:tabs>
        <w:ind w:left="2041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2325"/>
        </w:tabs>
        <w:ind w:left="2325" w:hanging="284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2608"/>
        </w:tabs>
        <w:ind w:left="2608" w:hanging="283"/>
      </w:pPr>
      <w:rPr>
        <w:rFonts w:hint="default"/>
      </w:rPr>
    </w:lvl>
  </w:abstractNum>
  <w:abstractNum w:abstractNumId="4" w15:restartNumberingAfterBreak="0">
    <w:nsid w:val="0B6F5BEC"/>
    <w:multiLevelType w:val="hybridMultilevel"/>
    <w:tmpl w:val="B1FC90CC"/>
    <w:lvl w:ilvl="0" w:tplc="FA6C991E">
      <w:start w:val="1"/>
      <w:numFmt w:val="lowerLetter"/>
      <w:pStyle w:val="LegalNormalAlphabet1"/>
      <w:lvlText w:val="(%1)"/>
      <w:lvlJc w:val="left"/>
      <w:pPr>
        <w:tabs>
          <w:tab w:val="num" w:pos="1985"/>
        </w:tabs>
        <w:ind w:left="1985" w:hanging="45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0D1F094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 w15:restartNumberingAfterBreak="0">
    <w:nsid w:val="12C41B24"/>
    <w:multiLevelType w:val="hybridMultilevel"/>
    <w:tmpl w:val="BFE06404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184424"/>
    <w:multiLevelType w:val="multilevel"/>
    <w:tmpl w:val="4C6AF6D8"/>
    <w:lvl w:ilvl="0">
      <w:start w:val="1"/>
      <w:numFmt w:val="decimal"/>
      <w:pStyle w:val="LegalHeader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sz w:val="24"/>
        <w:szCs w:val="24"/>
      </w:rPr>
    </w:lvl>
    <w:lvl w:ilvl="1">
      <w:start w:val="1"/>
      <w:numFmt w:val="decimal"/>
      <w:pStyle w:val="LegalSubheader"/>
      <w:lvlText w:val="%1.%2."/>
      <w:lvlJc w:val="left"/>
      <w:pPr>
        <w:tabs>
          <w:tab w:val="num" w:pos="1418"/>
        </w:tabs>
        <w:ind w:left="1418" w:hanging="851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268"/>
        </w:tabs>
        <w:ind w:left="2268" w:hanging="567"/>
      </w:pPr>
      <w:rPr>
        <w:rFonts w:ascii="Wingdings" w:hAnsi="Wingdings" w:hint="default"/>
      </w:rPr>
    </w:lvl>
    <w:lvl w:ilvl="3">
      <w:start w:val="1"/>
      <w:numFmt w:val="bullet"/>
      <w:lvlText w:val=""/>
      <w:lvlJc w:val="left"/>
      <w:pPr>
        <w:tabs>
          <w:tab w:val="num" w:pos="2835"/>
        </w:tabs>
        <w:ind w:left="2835" w:hanging="567"/>
      </w:pPr>
      <w:rPr>
        <w:rFonts w:ascii="Wingdings" w:hAnsi="Wingdings" w:hint="default"/>
      </w:rPr>
    </w:lvl>
    <w:lvl w:ilvl="4">
      <w:start w:val="1"/>
      <w:numFmt w:val="bullet"/>
      <w:lvlText w:val="-"/>
      <w:lvlJc w:val="left"/>
      <w:pPr>
        <w:tabs>
          <w:tab w:val="num" w:pos="3402"/>
        </w:tabs>
        <w:ind w:left="3402" w:hanging="567"/>
      </w:pPr>
      <w:rPr>
        <w:rFonts w:ascii="Courier New" w:hAnsi="Courier New" w:hint="default"/>
      </w:rPr>
    </w:lvl>
    <w:lvl w:ilvl="5">
      <w:start w:val="1"/>
      <w:numFmt w:val="bullet"/>
      <w:lvlText w:val="-"/>
      <w:lvlJc w:val="left"/>
      <w:pPr>
        <w:tabs>
          <w:tab w:val="num" w:pos="3969"/>
        </w:tabs>
        <w:ind w:left="3969" w:hanging="567"/>
      </w:pPr>
      <w:rPr>
        <w:rFonts w:ascii="Courier New" w:hAnsi="Courier New" w:hint="default"/>
      </w:rPr>
    </w:lvl>
    <w:lvl w:ilvl="6">
      <w:start w:val="1"/>
      <w:numFmt w:val="bullet"/>
      <w:lvlText w:val="-"/>
      <w:lvlJc w:val="left"/>
      <w:pPr>
        <w:tabs>
          <w:tab w:val="num" w:pos="4536"/>
        </w:tabs>
        <w:ind w:left="4536" w:hanging="567"/>
      </w:pPr>
      <w:rPr>
        <w:rFonts w:ascii="Courier New" w:hAnsi="Courier New" w:hint="default"/>
      </w:rPr>
    </w:lvl>
    <w:lvl w:ilvl="7">
      <w:start w:val="1"/>
      <w:numFmt w:val="bullet"/>
      <w:lvlText w:val="-"/>
      <w:lvlJc w:val="left"/>
      <w:pPr>
        <w:tabs>
          <w:tab w:val="num" w:pos="5103"/>
        </w:tabs>
        <w:ind w:left="5103" w:hanging="567"/>
      </w:pPr>
      <w:rPr>
        <w:rFonts w:ascii="Courier New" w:hAnsi="Courier New" w:hint="default"/>
      </w:rPr>
    </w:lvl>
    <w:lvl w:ilvl="8">
      <w:start w:val="1"/>
      <w:numFmt w:val="bullet"/>
      <w:lvlText w:val=""/>
      <w:lvlJc w:val="left"/>
      <w:pPr>
        <w:tabs>
          <w:tab w:val="num" w:pos="5670"/>
        </w:tabs>
        <w:ind w:left="5670" w:hanging="567"/>
      </w:pPr>
      <w:rPr>
        <w:rFonts w:ascii="Symbol" w:hAnsi="Symbol" w:hint="default"/>
      </w:rPr>
    </w:lvl>
  </w:abstractNum>
  <w:abstractNum w:abstractNumId="8" w15:restartNumberingAfterBreak="0">
    <w:nsid w:val="1369659D"/>
    <w:multiLevelType w:val="hybridMultilevel"/>
    <w:tmpl w:val="BD90C92E"/>
    <w:lvl w:ilvl="0" w:tplc="7C3450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7402EDD"/>
    <w:multiLevelType w:val="multilevel"/>
    <w:tmpl w:val="A69675BC"/>
    <w:lvl w:ilvl="0">
      <w:start w:val="1"/>
      <w:numFmt w:val="bullet"/>
      <w:pStyle w:val="ListBullet"/>
      <w:lvlText w:val=""/>
      <w:lvlJc w:val="left"/>
      <w:pPr>
        <w:ind w:left="1607" w:hanging="360"/>
      </w:pPr>
      <w:rPr>
        <w:rFonts w:ascii="Symbol" w:hAnsi="Symbol" w:hint="default"/>
        <w:color w:val="C30000"/>
        <w:sz w:val="24"/>
      </w:rPr>
    </w:lvl>
    <w:lvl w:ilvl="1">
      <w:start w:val="1"/>
      <w:numFmt w:val="bullet"/>
      <w:lvlText w:val=""/>
      <w:lvlJc w:val="left"/>
      <w:pPr>
        <w:tabs>
          <w:tab w:val="num" w:pos="2268"/>
        </w:tabs>
        <w:ind w:left="2268" w:hanging="454"/>
      </w:pPr>
      <w:rPr>
        <w:rFonts w:ascii="Wingdings" w:hAnsi="Wingdings" w:hint="default"/>
      </w:rPr>
    </w:lvl>
    <w:lvl w:ilvl="2">
      <w:start w:val="1"/>
      <w:numFmt w:val="bullet"/>
      <w:lvlText w:val=""/>
      <w:lvlJc w:val="left"/>
      <w:pPr>
        <w:tabs>
          <w:tab w:val="num" w:pos="2835"/>
        </w:tabs>
        <w:ind w:left="2835" w:hanging="454"/>
      </w:pPr>
      <w:rPr>
        <w:rFonts w:ascii="Wingdings" w:hAnsi="Wingdings" w:hint="default"/>
      </w:rPr>
    </w:lvl>
    <w:lvl w:ilvl="3">
      <w:start w:val="1"/>
      <w:numFmt w:val="bullet"/>
      <w:lvlText w:val=""/>
      <w:lvlJc w:val="left"/>
      <w:pPr>
        <w:tabs>
          <w:tab w:val="num" w:pos="3402"/>
        </w:tabs>
        <w:ind w:left="3402" w:hanging="454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3969"/>
        </w:tabs>
        <w:ind w:left="3969" w:hanging="454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4536"/>
        </w:tabs>
        <w:ind w:left="4536" w:hanging="454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5103"/>
        </w:tabs>
        <w:ind w:left="5103" w:hanging="454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5670"/>
        </w:tabs>
        <w:ind w:left="5670" w:hanging="454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6237"/>
        </w:tabs>
        <w:ind w:left="6237" w:hanging="454"/>
      </w:pPr>
      <w:rPr>
        <w:rFonts w:ascii="Symbol" w:hAnsi="Symbol" w:hint="default"/>
      </w:rPr>
    </w:lvl>
  </w:abstractNum>
  <w:abstractNum w:abstractNumId="10" w15:restartNumberingAfterBreak="0">
    <w:nsid w:val="1B1C359E"/>
    <w:multiLevelType w:val="hybridMultilevel"/>
    <w:tmpl w:val="272C0E54"/>
    <w:lvl w:ilvl="0" w:tplc="7E3680D0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  <w:color w:val="C30000"/>
      </w:rPr>
    </w:lvl>
    <w:lvl w:ilvl="1" w:tplc="252ECFA4">
      <w:start w:val="1"/>
      <w:numFmt w:val="bullet"/>
      <w:pStyle w:val="ListBullet2"/>
      <w:lvlText w:val=""/>
      <w:lvlJc w:val="left"/>
      <w:pPr>
        <w:ind w:left="2781" w:hanging="360"/>
      </w:pPr>
      <w:rPr>
        <w:rFonts w:ascii="Symbol" w:hAnsi="Symbol" w:hint="default"/>
        <w:color w:val="C30000"/>
      </w:rPr>
    </w:lvl>
    <w:lvl w:ilvl="2" w:tplc="2BF49B4C">
      <w:start w:val="1"/>
      <w:numFmt w:val="bullet"/>
      <w:pStyle w:val="ListBullet3"/>
      <w:lvlText w:val=""/>
      <w:lvlJc w:val="left"/>
      <w:pPr>
        <w:ind w:left="3501" w:hanging="360"/>
      </w:pPr>
      <w:rPr>
        <w:rFonts w:ascii="Symbol" w:hAnsi="Symbol" w:hint="default"/>
        <w:color w:val="C30000"/>
      </w:rPr>
    </w:lvl>
    <w:lvl w:ilvl="3" w:tplc="EE46949A">
      <w:start w:val="1"/>
      <w:numFmt w:val="bullet"/>
      <w:pStyle w:val="ListBullet4"/>
      <w:lvlText w:val=""/>
      <w:lvlJc w:val="left"/>
      <w:pPr>
        <w:ind w:left="4221" w:hanging="360"/>
      </w:pPr>
      <w:rPr>
        <w:rFonts w:ascii="Symbol" w:hAnsi="Symbol" w:hint="default"/>
        <w:color w:val="C30000"/>
      </w:rPr>
    </w:lvl>
    <w:lvl w:ilvl="4" w:tplc="680CF530">
      <w:start w:val="1"/>
      <w:numFmt w:val="bullet"/>
      <w:pStyle w:val="ListBullet5"/>
      <w:lvlText w:val=""/>
      <w:lvlJc w:val="left"/>
      <w:pPr>
        <w:ind w:left="4941" w:hanging="360"/>
      </w:pPr>
      <w:rPr>
        <w:rFonts w:ascii="Symbol" w:hAnsi="Symbol" w:hint="default"/>
        <w:color w:val="C30000"/>
      </w:rPr>
    </w:lvl>
    <w:lvl w:ilvl="5" w:tplc="040B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1" w15:restartNumberingAfterBreak="0">
    <w:nsid w:val="1B6B1199"/>
    <w:multiLevelType w:val="hybridMultilevel"/>
    <w:tmpl w:val="ADD2F0D2"/>
    <w:lvl w:ilvl="0" w:tplc="D4568AE4">
      <w:start w:val="1"/>
      <w:numFmt w:val="decimal"/>
      <w:pStyle w:val="Reference"/>
      <w:lvlText w:val="[%1]"/>
      <w:lvlJc w:val="left"/>
      <w:pPr>
        <w:tabs>
          <w:tab w:val="num" w:pos="1134"/>
        </w:tabs>
        <w:ind w:left="1134" w:hanging="454"/>
      </w:pPr>
      <w:rPr>
        <w:rFonts w:hint="default"/>
      </w:rPr>
    </w:lvl>
    <w:lvl w:ilvl="1" w:tplc="EF50544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7226D5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24CD8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42F7A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1120D6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DFA52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8A20D5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18C3CE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97D618A"/>
    <w:multiLevelType w:val="hybridMultilevel"/>
    <w:tmpl w:val="CB423888"/>
    <w:lvl w:ilvl="0" w:tplc="F0E4D9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C12724D"/>
    <w:multiLevelType w:val="multilevel"/>
    <w:tmpl w:val="B9964ED0"/>
    <w:lvl w:ilvl="0">
      <w:start w:val="1"/>
      <w:numFmt w:val="decimal"/>
      <w:pStyle w:val="LegalNormalBullet1"/>
      <w:lvlText w:val="%1."/>
      <w:lvlJc w:val="left"/>
      <w:pPr>
        <w:tabs>
          <w:tab w:val="num" w:pos="1985"/>
        </w:tabs>
        <w:ind w:left="1985" w:hanging="454"/>
      </w:pPr>
      <w:rPr>
        <w:rFonts w:hint="default"/>
      </w:rPr>
    </w:lvl>
    <w:lvl w:ilvl="1">
      <w:start w:val="1"/>
      <w:numFmt w:val="decimal"/>
      <w:pStyle w:val="LegalNormalBullet2"/>
      <w:lvlText w:val="%1.%2."/>
      <w:lvlJc w:val="left"/>
      <w:pPr>
        <w:tabs>
          <w:tab w:val="num" w:pos="2722"/>
        </w:tabs>
        <w:ind w:left="2722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95"/>
        </w:tabs>
        <w:ind w:left="2495" w:hanging="107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99"/>
        </w:tabs>
        <w:ind w:left="3799" w:hanging="130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2676676"/>
    <w:multiLevelType w:val="multilevel"/>
    <w:tmpl w:val="D594322E"/>
    <w:lvl w:ilvl="0">
      <w:start w:val="1"/>
      <w:numFmt w:val="decimal"/>
      <w:pStyle w:val="LegalNormalHeader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LegalNormal1"/>
      <w:lvlText w:val="%1.%2"/>
      <w:lvlJc w:val="left"/>
      <w:pPr>
        <w:tabs>
          <w:tab w:val="num" w:pos="1361"/>
        </w:tabs>
        <w:ind w:left="1361" w:hanging="794"/>
      </w:pPr>
      <w:rPr>
        <w:rFonts w:hint="default"/>
      </w:rPr>
    </w:lvl>
    <w:lvl w:ilvl="2">
      <w:start w:val="1"/>
      <w:numFmt w:val="decimal"/>
      <w:pStyle w:val="LegalNormal2"/>
      <w:lvlText w:val="%1.%2.%3"/>
      <w:lvlJc w:val="left"/>
      <w:pPr>
        <w:tabs>
          <w:tab w:val="num" w:pos="2325"/>
        </w:tabs>
        <w:ind w:left="2325" w:hanging="964"/>
      </w:pPr>
      <w:rPr>
        <w:rFonts w:hint="default"/>
      </w:rPr>
    </w:lvl>
    <w:lvl w:ilvl="3">
      <w:start w:val="1"/>
      <w:numFmt w:val="decimal"/>
      <w:pStyle w:val="LegalNormal3"/>
      <w:lvlText w:val="%1.%2.%3.%4"/>
      <w:lvlJc w:val="left"/>
      <w:pPr>
        <w:tabs>
          <w:tab w:val="num" w:pos="3515"/>
        </w:tabs>
        <w:ind w:left="3515" w:hanging="11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74631C4"/>
    <w:multiLevelType w:val="hybridMultilevel"/>
    <w:tmpl w:val="C79669D6"/>
    <w:lvl w:ilvl="0" w:tplc="D72C45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1A1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1298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F4DE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BC0C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4213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A0D0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B00A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30B6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0F65649"/>
    <w:multiLevelType w:val="multilevel"/>
    <w:tmpl w:val="919A23C8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  <w:b w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21"/>
        </w:tabs>
        <w:ind w:left="1021" w:hanging="1021"/>
      </w:pPr>
      <w:rPr>
        <w:rFonts w:hint="default"/>
        <w:b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304"/>
        </w:tabs>
        <w:ind w:left="1304" w:hanging="1304"/>
      </w:pPr>
      <w:rPr>
        <w:rFonts w:hint="default"/>
      </w:rPr>
    </w:lvl>
    <w:lvl w:ilvl="3">
      <w:start w:val="1"/>
      <w:numFmt w:val="none"/>
      <w:pStyle w:val="Heading4"/>
      <w:lvlText w:val=""/>
      <w:lvlJc w:val="left"/>
      <w:pPr>
        <w:tabs>
          <w:tab w:val="num" w:pos="567"/>
        </w:tabs>
        <w:ind w:left="567" w:firstLine="0"/>
      </w:pPr>
      <w:rPr>
        <w:rFonts w:hint="default"/>
      </w:rPr>
    </w:lvl>
    <w:lvl w:ilvl="4">
      <w:start w:val="1"/>
      <w:numFmt w:val="none"/>
      <w:pStyle w:val="Heading5"/>
      <w:lvlText w:val=""/>
      <w:lvlJc w:val="left"/>
      <w:pPr>
        <w:tabs>
          <w:tab w:val="num" w:pos="567"/>
        </w:tabs>
        <w:ind w:left="567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tabs>
          <w:tab w:val="num" w:pos="567"/>
        </w:tabs>
        <w:ind w:left="567" w:firstLine="0"/>
      </w:pPr>
      <w:rPr>
        <w:rFonts w:hint="default"/>
      </w:rPr>
    </w:lvl>
    <w:lvl w:ilvl="6">
      <w:start w:val="1"/>
      <w:numFmt w:val="none"/>
      <w:pStyle w:val="Heading7"/>
      <w:lvlText w:val=""/>
      <w:lvlJc w:val="left"/>
      <w:pPr>
        <w:tabs>
          <w:tab w:val="num" w:pos="567"/>
        </w:tabs>
        <w:ind w:left="567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tabs>
          <w:tab w:val="num" w:pos="567"/>
        </w:tabs>
        <w:ind w:left="567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17" w15:restartNumberingAfterBreak="0">
    <w:nsid w:val="45F33FD5"/>
    <w:multiLevelType w:val="hybridMultilevel"/>
    <w:tmpl w:val="1BFA9076"/>
    <w:lvl w:ilvl="0" w:tplc="8FECBA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78CE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70F8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2A4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4C64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3E72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DA1E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DE9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C07D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3E54B93"/>
    <w:multiLevelType w:val="multilevel"/>
    <w:tmpl w:val="703AFC46"/>
    <w:lvl w:ilvl="0">
      <w:start w:val="1"/>
      <w:numFmt w:val="decimal"/>
      <w:pStyle w:val="ListNumber"/>
      <w:lvlText w:val="%1."/>
      <w:lvlJc w:val="left"/>
      <w:pPr>
        <w:ind w:left="1607" w:hanging="360"/>
      </w:pPr>
      <w:rPr>
        <w:rFonts w:hint="default"/>
        <w:color w:val="C30000"/>
      </w:rPr>
    </w:lvl>
    <w:lvl w:ilvl="1">
      <w:start w:val="1"/>
      <w:numFmt w:val="decimal"/>
      <w:pStyle w:val="ListNumber2"/>
      <w:lvlText w:val="%2."/>
      <w:lvlJc w:val="left"/>
      <w:pPr>
        <w:tabs>
          <w:tab w:val="num" w:pos="2268"/>
        </w:tabs>
        <w:ind w:left="2268" w:hanging="454"/>
      </w:pPr>
      <w:rPr>
        <w:rFonts w:hint="default"/>
        <w:color w:val="C30000"/>
      </w:rPr>
    </w:lvl>
    <w:lvl w:ilvl="2">
      <w:start w:val="1"/>
      <w:numFmt w:val="decimal"/>
      <w:pStyle w:val="ListNumber3"/>
      <w:lvlText w:val="%3."/>
      <w:lvlJc w:val="left"/>
      <w:pPr>
        <w:tabs>
          <w:tab w:val="num" w:pos="2835"/>
        </w:tabs>
        <w:ind w:left="2835" w:hanging="454"/>
      </w:pPr>
      <w:rPr>
        <w:rFonts w:hint="default"/>
        <w:color w:val="C30000"/>
      </w:rPr>
    </w:lvl>
    <w:lvl w:ilvl="3">
      <w:start w:val="1"/>
      <w:numFmt w:val="decimal"/>
      <w:pStyle w:val="ListNumber4"/>
      <w:lvlText w:val="%4."/>
      <w:lvlJc w:val="left"/>
      <w:pPr>
        <w:tabs>
          <w:tab w:val="num" w:pos="3402"/>
        </w:tabs>
        <w:ind w:left="3402" w:hanging="454"/>
      </w:pPr>
      <w:rPr>
        <w:rFonts w:hint="default"/>
        <w:color w:val="C30000"/>
      </w:rPr>
    </w:lvl>
    <w:lvl w:ilvl="4">
      <w:start w:val="1"/>
      <w:numFmt w:val="decimal"/>
      <w:pStyle w:val="ListNumber5"/>
      <w:lvlText w:val="%5."/>
      <w:lvlJc w:val="left"/>
      <w:pPr>
        <w:tabs>
          <w:tab w:val="num" w:pos="3969"/>
        </w:tabs>
        <w:ind w:left="3969" w:hanging="454"/>
      </w:pPr>
      <w:rPr>
        <w:rFonts w:hint="default"/>
        <w:color w:val="C30000"/>
      </w:rPr>
    </w:lvl>
    <w:lvl w:ilvl="5">
      <w:start w:val="1"/>
      <w:numFmt w:val="decimal"/>
      <w:lvlText w:val="%6."/>
      <w:lvlJc w:val="left"/>
      <w:pPr>
        <w:tabs>
          <w:tab w:val="num" w:pos="4536"/>
        </w:tabs>
        <w:ind w:left="4536" w:hanging="45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103"/>
        </w:tabs>
        <w:ind w:left="5103" w:hanging="454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70"/>
        </w:tabs>
        <w:ind w:left="5670" w:hanging="454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237"/>
        </w:tabs>
        <w:ind w:left="6237" w:hanging="454"/>
      </w:pPr>
      <w:rPr>
        <w:rFonts w:hint="default"/>
      </w:rPr>
    </w:lvl>
  </w:abstractNum>
  <w:abstractNum w:abstractNumId="19" w15:restartNumberingAfterBreak="0">
    <w:nsid w:val="54B44376"/>
    <w:multiLevelType w:val="hybridMultilevel"/>
    <w:tmpl w:val="677A4EC6"/>
    <w:lvl w:ilvl="0" w:tplc="8B2EC5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56B3A9C"/>
    <w:multiLevelType w:val="hybridMultilevel"/>
    <w:tmpl w:val="C2C8036C"/>
    <w:lvl w:ilvl="0" w:tplc="911E9934">
      <w:start w:val="1"/>
      <w:numFmt w:val="decimal"/>
      <w:pStyle w:val="LegalMinutesHeading"/>
      <w:lvlText w:val="%1."/>
      <w:lvlJc w:val="left"/>
      <w:pPr>
        <w:tabs>
          <w:tab w:val="num" w:pos="2268"/>
        </w:tabs>
        <w:ind w:left="2268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060"/>
        </w:tabs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780"/>
        </w:tabs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500"/>
        </w:tabs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220"/>
        </w:tabs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940"/>
        </w:tabs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660"/>
        </w:tabs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380"/>
        </w:tabs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100"/>
        </w:tabs>
        <w:ind w:left="8100" w:hanging="180"/>
      </w:pPr>
    </w:lvl>
  </w:abstractNum>
  <w:abstractNum w:abstractNumId="21" w15:restartNumberingAfterBreak="0">
    <w:nsid w:val="55AD198E"/>
    <w:multiLevelType w:val="multilevel"/>
    <w:tmpl w:val="9B6856D0"/>
    <w:lvl w:ilvl="0">
      <w:start w:val="1"/>
      <w:numFmt w:val="decimal"/>
      <w:pStyle w:val="Tablenumbered"/>
      <w:lvlText w:val="%1."/>
      <w:lvlJc w:val="left"/>
      <w:pPr>
        <w:tabs>
          <w:tab w:val="num" w:pos="340"/>
        </w:tabs>
        <w:ind w:left="340" w:hanging="283"/>
      </w:pPr>
      <w:rPr>
        <w:rFonts w:hint="default"/>
      </w:rPr>
    </w:lvl>
    <w:lvl w:ilvl="1">
      <w:start w:val="1"/>
      <w:numFmt w:val="decimal"/>
      <w:pStyle w:val="Tablenumbered2"/>
      <w:lvlText w:val="%2."/>
      <w:lvlJc w:val="left"/>
      <w:pPr>
        <w:tabs>
          <w:tab w:val="num" w:pos="624"/>
        </w:tabs>
        <w:ind w:left="624" w:hanging="284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907"/>
        </w:tabs>
        <w:ind w:left="907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191"/>
        </w:tabs>
        <w:ind w:left="1191" w:hanging="284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474"/>
        </w:tabs>
        <w:ind w:left="1474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1758"/>
        </w:tabs>
        <w:ind w:left="1758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041"/>
        </w:tabs>
        <w:ind w:left="2041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2325"/>
        </w:tabs>
        <w:ind w:left="2325" w:hanging="284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2608"/>
        </w:tabs>
        <w:ind w:left="2608" w:hanging="283"/>
      </w:pPr>
      <w:rPr>
        <w:rFonts w:hint="default"/>
      </w:rPr>
    </w:lvl>
  </w:abstractNum>
  <w:abstractNum w:abstractNumId="22" w15:restartNumberingAfterBreak="0">
    <w:nsid w:val="59056821"/>
    <w:multiLevelType w:val="hybridMultilevel"/>
    <w:tmpl w:val="21C4C4EC"/>
    <w:lvl w:ilvl="0" w:tplc="0809000F">
      <w:start w:val="1"/>
      <w:numFmt w:val="decimal"/>
      <w:lvlText w:val="%1."/>
      <w:lvlJc w:val="left"/>
      <w:pPr>
        <w:ind w:left="927" w:hanging="360"/>
      </w:p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60BC5B7F"/>
    <w:multiLevelType w:val="hybridMultilevel"/>
    <w:tmpl w:val="D7E2A080"/>
    <w:lvl w:ilvl="0" w:tplc="08090019">
      <w:start w:val="1"/>
      <w:numFmt w:val="lowerLetter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1BD6256"/>
    <w:multiLevelType w:val="hybridMultilevel"/>
    <w:tmpl w:val="C4324FC2"/>
    <w:lvl w:ilvl="0" w:tplc="4FF60FB4">
      <w:start w:val="1"/>
      <w:numFmt w:val="bullet"/>
      <w:pStyle w:val="TemplateNoteBullet"/>
      <w:lvlText w:val=""/>
      <w:lvlJc w:val="left"/>
      <w:pPr>
        <w:ind w:left="1967" w:hanging="360"/>
      </w:pPr>
      <w:rPr>
        <w:rFonts w:ascii="Symbol" w:hAnsi="Symbol" w:hint="default"/>
        <w:color w:val="0000FF"/>
      </w:rPr>
    </w:lvl>
    <w:lvl w:ilvl="1" w:tplc="040B0003" w:tentative="1">
      <w:start w:val="1"/>
      <w:numFmt w:val="bullet"/>
      <w:lvlText w:val="o"/>
      <w:lvlJc w:val="left"/>
      <w:pPr>
        <w:ind w:left="2687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07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27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847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567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287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07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27" w:hanging="360"/>
      </w:pPr>
      <w:rPr>
        <w:rFonts w:ascii="Wingdings" w:hAnsi="Wingdings" w:hint="default"/>
      </w:rPr>
    </w:lvl>
  </w:abstractNum>
  <w:abstractNum w:abstractNumId="25" w15:restartNumberingAfterBreak="0">
    <w:nsid w:val="730D7C1B"/>
    <w:multiLevelType w:val="hybridMultilevel"/>
    <w:tmpl w:val="CB423888"/>
    <w:lvl w:ilvl="0" w:tplc="F0E4D9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73AA096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78547D36"/>
    <w:multiLevelType w:val="hybridMultilevel"/>
    <w:tmpl w:val="84645FA2"/>
    <w:lvl w:ilvl="0" w:tplc="2CCACD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D8DD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D4A4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A0FB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FA7A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E6BF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C2DD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1A26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BCF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8"/>
  </w:num>
  <w:num w:numId="2">
    <w:abstractNumId w:val="5"/>
  </w:num>
  <w:num w:numId="3">
    <w:abstractNumId w:val="26"/>
  </w:num>
  <w:num w:numId="4">
    <w:abstractNumId w:val="11"/>
  </w:num>
  <w:num w:numId="5">
    <w:abstractNumId w:val="9"/>
  </w:num>
  <w:num w:numId="6">
    <w:abstractNumId w:val="3"/>
  </w:num>
  <w:num w:numId="7">
    <w:abstractNumId w:val="21"/>
  </w:num>
  <w:num w:numId="8">
    <w:abstractNumId w:val="7"/>
  </w:num>
  <w:num w:numId="9">
    <w:abstractNumId w:val="16"/>
  </w:num>
  <w:num w:numId="10">
    <w:abstractNumId w:val="1"/>
  </w:num>
  <w:num w:numId="11">
    <w:abstractNumId w:val="0"/>
  </w:num>
  <w:num w:numId="12">
    <w:abstractNumId w:val="14"/>
  </w:num>
  <w:num w:numId="13">
    <w:abstractNumId w:val="13"/>
  </w:num>
  <w:num w:numId="14">
    <w:abstractNumId w:val="20"/>
    <w:lvlOverride w:ilvl="0">
      <w:startOverride w:val="1"/>
    </w:lvlOverride>
  </w:num>
  <w:num w:numId="15">
    <w:abstractNumId w:val="4"/>
  </w:num>
  <w:num w:numId="16">
    <w:abstractNumId w:val="10"/>
  </w:num>
  <w:num w:numId="17">
    <w:abstractNumId w:val="24"/>
  </w:num>
  <w:num w:numId="18">
    <w:abstractNumId w:val="16"/>
  </w:num>
  <w:num w:numId="19">
    <w:abstractNumId w:val="22"/>
  </w:num>
  <w:num w:numId="20">
    <w:abstractNumId w:val="6"/>
  </w:num>
  <w:num w:numId="21">
    <w:abstractNumId w:val="8"/>
  </w:num>
  <w:num w:numId="22">
    <w:abstractNumId w:val="23"/>
  </w:num>
  <w:num w:numId="23">
    <w:abstractNumId w:val="25"/>
  </w:num>
  <w:num w:numId="24">
    <w:abstractNumId w:val="19"/>
  </w:num>
  <w:num w:numId="25">
    <w:abstractNumId w:val="2"/>
  </w:num>
  <w:num w:numId="26">
    <w:abstractNumId w:val="27"/>
  </w:num>
  <w:num w:numId="27">
    <w:abstractNumId w:val="15"/>
  </w:num>
  <w:num w:numId="28">
    <w:abstractNumId w:val="17"/>
  </w:num>
  <w:num w:numId="29">
    <w:abstractNumId w:val="1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attachedTemplate r:id="rId1"/>
  <w:linkStyle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uppressBottomSpacing/>
    <w:suppressTopSpacing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DBA"/>
    <w:rsid w:val="000001DF"/>
    <w:rsid w:val="000052A1"/>
    <w:rsid w:val="00007E7E"/>
    <w:rsid w:val="00011CAD"/>
    <w:rsid w:val="0003016F"/>
    <w:rsid w:val="00032834"/>
    <w:rsid w:val="00034084"/>
    <w:rsid w:val="0006080A"/>
    <w:rsid w:val="00067A23"/>
    <w:rsid w:val="00073898"/>
    <w:rsid w:val="000747A5"/>
    <w:rsid w:val="00082EF2"/>
    <w:rsid w:val="000A78CC"/>
    <w:rsid w:val="000B1028"/>
    <w:rsid w:val="000B1927"/>
    <w:rsid w:val="000B3365"/>
    <w:rsid w:val="000B6E88"/>
    <w:rsid w:val="000C2C06"/>
    <w:rsid w:val="000D457F"/>
    <w:rsid w:val="000D4FBD"/>
    <w:rsid w:val="000E27B4"/>
    <w:rsid w:val="000E57A0"/>
    <w:rsid w:val="000F597D"/>
    <w:rsid w:val="00100022"/>
    <w:rsid w:val="00110464"/>
    <w:rsid w:val="00114BCD"/>
    <w:rsid w:val="00117C35"/>
    <w:rsid w:val="001306DF"/>
    <w:rsid w:val="00131E98"/>
    <w:rsid w:val="0013525A"/>
    <w:rsid w:val="00146549"/>
    <w:rsid w:val="00150B4C"/>
    <w:rsid w:val="001530BB"/>
    <w:rsid w:val="00153362"/>
    <w:rsid w:val="00153F04"/>
    <w:rsid w:val="001661DC"/>
    <w:rsid w:val="00170222"/>
    <w:rsid w:val="00173B20"/>
    <w:rsid w:val="001756ED"/>
    <w:rsid w:val="00176310"/>
    <w:rsid w:val="0017765C"/>
    <w:rsid w:val="0018286E"/>
    <w:rsid w:val="001834D8"/>
    <w:rsid w:val="00192FD1"/>
    <w:rsid w:val="001A2A4D"/>
    <w:rsid w:val="001A5CA0"/>
    <w:rsid w:val="001C66C9"/>
    <w:rsid w:val="001E154A"/>
    <w:rsid w:val="001E40A9"/>
    <w:rsid w:val="001E5266"/>
    <w:rsid w:val="001F14F4"/>
    <w:rsid w:val="001F3F6A"/>
    <w:rsid w:val="001F50F8"/>
    <w:rsid w:val="00206103"/>
    <w:rsid w:val="00213F0D"/>
    <w:rsid w:val="00214112"/>
    <w:rsid w:val="002142A8"/>
    <w:rsid w:val="0021455E"/>
    <w:rsid w:val="00214B4D"/>
    <w:rsid w:val="00224F3A"/>
    <w:rsid w:val="002256FF"/>
    <w:rsid w:val="00225C94"/>
    <w:rsid w:val="00231179"/>
    <w:rsid w:val="00235EC6"/>
    <w:rsid w:val="002425D3"/>
    <w:rsid w:val="00245C82"/>
    <w:rsid w:val="0025055E"/>
    <w:rsid w:val="00260527"/>
    <w:rsid w:val="0026118E"/>
    <w:rsid w:val="00284E2E"/>
    <w:rsid w:val="002901AB"/>
    <w:rsid w:val="002917A3"/>
    <w:rsid w:val="002961F1"/>
    <w:rsid w:val="00296E30"/>
    <w:rsid w:val="002B19D1"/>
    <w:rsid w:val="002D1F3D"/>
    <w:rsid w:val="002D378B"/>
    <w:rsid w:val="002D3A2B"/>
    <w:rsid w:val="002D6992"/>
    <w:rsid w:val="002E1BE9"/>
    <w:rsid w:val="002F41E8"/>
    <w:rsid w:val="002F541D"/>
    <w:rsid w:val="00305389"/>
    <w:rsid w:val="003111B0"/>
    <w:rsid w:val="00320F4E"/>
    <w:rsid w:val="00330177"/>
    <w:rsid w:val="00333231"/>
    <w:rsid w:val="00333A23"/>
    <w:rsid w:val="00337708"/>
    <w:rsid w:val="00344B2E"/>
    <w:rsid w:val="00352BF5"/>
    <w:rsid w:val="003570A7"/>
    <w:rsid w:val="00362BAF"/>
    <w:rsid w:val="00362EFA"/>
    <w:rsid w:val="00366780"/>
    <w:rsid w:val="00371117"/>
    <w:rsid w:val="00386107"/>
    <w:rsid w:val="003949AE"/>
    <w:rsid w:val="00396465"/>
    <w:rsid w:val="003A436A"/>
    <w:rsid w:val="003B08F9"/>
    <w:rsid w:val="003B1344"/>
    <w:rsid w:val="003B275D"/>
    <w:rsid w:val="003C2406"/>
    <w:rsid w:val="003C3D13"/>
    <w:rsid w:val="003C6256"/>
    <w:rsid w:val="003D09BF"/>
    <w:rsid w:val="003E18FB"/>
    <w:rsid w:val="003E4DD9"/>
    <w:rsid w:val="0040109D"/>
    <w:rsid w:val="00402660"/>
    <w:rsid w:val="004112B0"/>
    <w:rsid w:val="00414373"/>
    <w:rsid w:val="00414950"/>
    <w:rsid w:val="00414CC1"/>
    <w:rsid w:val="00422765"/>
    <w:rsid w:val="00431431"/>
    <w:rsid w:val="00431688"/>
    <w:rsid w:val="00433F1E"/>
    <w:rsid w:val="00434757"/>
    <w:rsid w:val="004407C9"/>
    <w:rsid w:val="00442339"/>
    <w:rsid w:val="00452E13"/>
    <w:rsid w:val="00460680"/>
    <w:rsid w:val="004612B3"/>
    <w:rsid w:val="00463E61"/>
    <w:rsid w:val="00480651"/>
    <w:rsid w:val="0048077E"/>
    <w:rsid w:val="00485418"/>
    <w:rsid w:val="00485959"/>
    <w:rsid w:val="00486F6A"/>
    <w:rsid w:val="004A13F2"/>
    <w:rsid w:val="004A7EB7"/>
    <w:rsid w:val="004B0CF3"/>
    <w:rsid w:val="004B6A7C"/>
    <w:rsid w:val="004C0DD3"/>
    <w:rsid w:val="004E3F69"/>
    <w:rsid w:val="004F43B3"/>
    <w:rsid w:val="004F6722"/>
    <w:rsid w:val="0050255A"/>
    <w:rsid w:val="00547B83"/>
    <w:rsid w:val="00564B15"/>
    <w:rsid w:val="005725C0"/>
    <w:rsid w:val="00581272"/>
    <w:rsid w:val="005816F3"/>
    <w:rsid w:val="00585890"/>
    <w:rsid w:val="00593D0E"/>
    <w:rsid w:val="00595254"/>
    <w:rsid w:val="005A0243"/>
    <w:rsid w:val="005B0001"/>
    <w:rsid w:val="005B1885"/>
    <w:rsid w:val="005B1A2A"/>
    <w:rsid w:val="005C2C85"/>
    <w:rsid w:val="005C4F78"/>
    <w:rsid w:val="005D3A54"/>
    <w:rsid w:val="005E2178"/>
    <w:rsid w:val="00614F99"/>
    <w:rsid w:val="00625968"/>
    <w:rsid w:val="00633884"/>
    <w:rsid w:val="00640844"/>
    <w:rsid w:val="0064520B"/>
    <w:rsid w:val="0064569C"/>
    <w:rsid w:val="006629FD"/>
    <w:rsid w:val="00667247"/>
    <w:rsid w:val="00670DBA"/>
    <w:rsid w:val="006740BB"/>
    <w:rsid w:val="0068071B"/>
    <w:rsid w:val="0068656A"/>
    <w:rsid w:val="006874D0"/>
    <w:rsid w:val="00690797"/>
    <w:rsid w:val="006A1EF3"/>
    <w:rsid w:val="006A5EA4"/>
    <w:rsid w:val="006A73A9"/>
    <w:rsid w:val="006B06D8"/>
    <w:rsid w:val="006C015F"/>
    <w:rsid w:val="006C59D5"/>
    <w:rsid w:val="006D7969"/>
    <w:rsid w:val="006F47EB"/>
    <w:rsid w:val="007058BD"/>
    <w:rsid w:val="00713932"/>
    <w:rsid w:val="00713D86"/>
    <w:rsid w:val="00716376"/>
    <w:rsid w:val="00716DE7"/>
    <w:rsid w:val="00733AAD"/>
    <w:rsid w:val="00740A4C"/>
    <w:rsid w:val="00743A26"/>
    <w:rsid w:val="00751A93"/>
    <w:rsid w:val="00755B4C"/>
    <w:rsid w:val="00757881"/>
    <w:rsid w:val="007612D3"/>
    <w:rsid w:val="00762D9F"/>
    <w:rsid w:val="0077299C"/>
    <w:rsid w:val="007909C1"/>
    <w:rsid w:val="0079247D"/>
    <w:rsid w:val="0079323D"/>
    <w:rsid w:val="00794020"/>
    <w:rsid w:val="007B1294"/>
    <w:rsid w:val="007B2EF3"/>
    <w:rsid w:val="007B41C3"/>
    <w:rsid w:val="007C00E1"/>
    <w:rsid w:val="007C2170"/>
    <w:rsid w:val="007C3B02"/>
    <w:rsid w:val="007C3C0E"/>
    <w:rsid w:val="007C6BF5"/>
    <w:rsid w:val="007D2DC4"/>
    <w:rsid w:val="007E5D4B"/>
    <w:rsid w:val="007E7A49"/>
    <w:rsid w:val="007F024D"/>
    <w:rsid w:val="007F4467"/>
    <w:rsid w:val="00802A0C"/>
    <w:rsid w:val="0080447D"/>
    <w:rsid w:val="008135E1"/>
    <w:rsid w:val="00826605"/>
    <w:rsid w:val="00826A16"/>
    <w:rsid w:val="008271D4"/>
    <w:rsid w:val="00834ED1"/>
    <w:rsid w:val="00856679"/>
    <w:rsid w:val="00875A44"/>
    <w:rsid w:val="0088342B"/>
    <w:rsid w:val="00886180"/>
    <w:rsid w:val="008869D3"/>
    <w:rsid w:val="00893F3F"/>
    <w:rsid w:val="008957F4"/>
    <w:rsid w:val="008973FA"/>
    <w:rsid w:val="008A2702"/>
    <w:rsid w:val="008A2FFB"/>
    <w:rsid w:val="008B1CA0"/>
    <w:rsid w:val="008C66EC"/>
    <w:rsid w:val="008E0795"/>
    <w:rsid w:val="008E57CA"/>
    <w:rsid w:val="00905F2C"/>
    <w:rsid w:val="00916067"/>
    <w:rsid w:val="00917FBF"/>
    <w:rsid w:val="00920E83"/>
    <w:rsid w:val="009269F2"/>
    <w:rsid w:val="00931D6F"/>
    <w:rsid w:val="0094140E"/>
    <w:rsid w:val="009530D1"/>
    <w:rsid w:val="0096684E"/>
    <w:rsid w:val="00975FAC"/>
    <w:rsid w:val="00985A39"/>
    <w:rsid w:val="009868C8"/>
    <w:rsid w:val="0099740C"/>
    <w:rsid w:val="009C0B3D"/>
    <w:rsid w:val="009C3CB0"/>
    <w:rsid w:val="009D0C1F"/>
    <w:rsid w:val="009D235D"/>
    <w:rsid w:val="009D586C"/>
    <w:rsid w:val="009E1B19"/>
    <w:rsid w:val="009E49A0"/>
    <w:rsid w:val="009E6777"/>
    <w:rsid w:val="009F4636"/>
    <w:rsid w:val="00A02D33"/>
    <w:rsid w:val="00A167E0"/>
    <w:rsid w:val="00A30489"/>
    <w:rsid w:val="00A34B39"/>
    <w:rsid w:val="00A36558"/>
    <w:rsid w:val="00A644D5"/>
    <w:rsid w:val="00A82A02"/>
    <w:rsid w:val="00A90FE3"/>
    <w:rsid w:val="00A952E4"/>
    <w:rsid w:val="00AA278A"/>
    <w:rsid w:val="00AA7F60"/>
    <w:rsid w:val="00AB31A2"/>
    <w:rsid w:val="00AD12FC"/>
    <w:rsid w:val="00AD33D3"/>
    <w:rsid w:val="00AD3DD1"/>
    <w:rsid w:val="00AD4EED"/>
    <w:rsid w:val="00AD6304"/>
    <w:rsid w:val="00B00D6A"/>
    <w:rsid w:val="00B01C24"/>
    <w:rsid w:val="00B03057"/>
    <w:rsid w:val="00B04E67"/>
    <w:rsid w:val="00B27B2D"/>
    <w:rsid w:val="00B33899"/>
    <w:rsid w:val="00B43FC1"/>
    <w:rsid w:val="00B471E3"/>
    <w:rsid w:val="00B64C67"/>
    <w:rsid w:val="00B72B99"/>
    <w:rsid w:val="00B87471"/>
    <w:rsid w:val="00B90E97"/>
    <w:rsid w:val="00B9204A"/>
    <w:rsid w:val="00B97380"/>
    <w:rsid w:val="00BA590F"/>
    <w:rsid w:val="00BB72AC"/>
    <w:rsid w:val="00BB76BD"/>
    <w:rsid w:val="00BC4731"/>
    <w:rsid w:val="00BD5071"/>
    <w:rsid w:val="00BD6CB0"/>
    <w:rsid w:val="00BF24E6"/>
    <w:rsid w:val="00BF7DC4"/>
    <w:rsid w:val="00C0038D"/>
    <w:rsid w:val="00C023EA"/>
    <w:rsid w:val="00C050B6"/>
    <w:rsid w:val="00C07535"/>
    <w:rsid w:val="00C10DC3"/>
    <w:rsid w:val="00C14694"/>
    <w:rsid w:val="00C1667C"/>
    <w:rsid w:val="00C30E58"/>
    <w:rsid w:val="00C30E5F"/>
    <w:rsid w:val="00C351D5"/>
    <w:rsid w:val="00C41A68"/>
    <w:rsid w:val="00C4251D"/>
    <w:rsid w:val="00C4589E"/>
    <w:rsid w:val="00C577A8"/>
    <w:rsid w:val="00C62F26"/>
    <w:rsid w:val="00C66764"/>
    <w:rsid w:val="00C73C2D"/>
    <w:rsid w:val="00C75D60"/>
    <w:rsid w:val="00C90AB0"/>
    <w:rsid w:val="00C96FA6"/>
    <w:rsid w:val="00C96FB6"/>
    <w:rsid w:val="00CA2060"/>
    <w:rsid w:val="00CA418E"/>
    <w:rsid w:val="00CB2296"/>
    <w:rsid w:val="00CC0FBF"/>
    <w:rsid w:val="00CC1211"/>
    <w:rsid w:val="00CC1FA9"/>
    <w:rsid w:val="00CC6315"/>
    <w:rsid w:val="00CD4A64"/>
    <w:rsid w:val="00CE416A"/>
    <w:rsid w:val="00CE4695"/>
    <w:rsid w:val="00CE5355"/>
    <w:rsid w:val="00CE61D7"/>
    <w:rsid w:val="00CF7860"/>
    <w:rsid w:val="00D058B3"/>
    <w:rsid w:val="00D14FCA"/>
    <w:rsid w:val="00D1665B"/>
    <w:rsid w:val="00D232F2"/>
    <w:rsid w:val="00D309E0"/>
    <w:rsid w:val="00D55B27"/>
    <w:rsid w:val="00D630A7"/>
    <w:rsid w:val="00D64E3C"/>
    <w:rsid w:val="00D744D4"/>
    <w:rsid w:val="00D80141"/>
    <w:rsid w:val="00D87660"/>
    <w:rsid w:val="00D879E3"/>
    <w:rsid w:val="00DB54EE"/>
    <w:rsid w:val="00DC3950"/>
    <w:rsid w:val="00DD1CBC"/>
    <w:rsid w:val="00DE0E56"/>
    <w:rsid w:val="00DE198F"/>
    <w:rsid w:val="00DF21C2"/>
    <w:rsid w:val="00DF4627"/>
    <w:rsid w:val="00E04626"/>
    <w:rsid w:val="00E05DD4"/>
    <w:rsid w:val="00E06849"/>
    <w:rsid w:val="00E23D01"/>
    <w:rsid w:val="00E2554E"/>
    <w:rsid w:val="00E306ED"/>
    <w:rsid w:val="00E30B0B"/>
    <w:rsid w:val="00E31EB2"/>
    <w:rsid w:val="00E40DDF"/>
    <w:rsid w:val="00E43D45"/>
    <w:rsid w:val="00E44C77"/>
    <w:rsid w:val="00E47ABA"/>
    <w:rsid w:val="00E51745"/>
    <w:rsid w:val="00E56CA4"/>
    <w:rsid w:val="00E575C1"/>
    <w:rsid w:val="00E57CBA"/>
    <w:rsid w:val="00E67141"/>
    <w:rsid w:val="00E8182E"/>
    <w:rsid w:val="00E82589"/>
    <w:rsid w:val="00E8448A"/>
    <w:rsid w:val="00EA3191"/>
    <w:rsid w:val="00EA565F"/>
    <w:rsid w:val="00EA5F54"/>
    <w:rsid w:val="00EA6AB7"/>
    <w:rsid w:val="00EB55DA"/>
    <w:rsid w:val="00EC2718"/>
    <w:rsid w:val="00EC67F1"/>
    <w:rsid w:val="00EC786F"/>
    <w:rsid w:val="00ED27E7"/>
    <w:rsid w:val="00ED44DD"/>
    <w:rsid w:val="00EE5B0B"/>
    <w:rsid w:val="00EF6615"/>
    <w:rsid w:val="00F003E9"/>
    <w:rsid w:val="00F06A42"/>
    <w:rsid w:val="00F07098"/>
    <w:rsid w:val="00F124C8"/>
    <w:rsid w:val="00F14DD0"/>
    <w:rsid w:val="00F171F0"/>
    <w:rsid w:val="00F2443A"/>
    <w:rsid w:val="00F26040"/>
    <w:rsid w:val="00F27DE0"/>
    <w:rsid w:val="00F3643A"/>
    <w:rsid w:val="00F429BA"/>
    <w:rsid w:val="00F90BB4"/>
    <w:rsid w:val="00F9592B"/>
    <w:rsid w:val="00FA3DB7"/>
    <w:rsid w:val="00FA434F"/>
    <w:rsid w:val="00FA67CF"/>
    <w:rsid w:val="00FB17DE"/>
    <w:rsid w:val="00FB56CD"/>
    <w:rsid w:val="00FB5EDA"/>
    <w:rsid w:val="00FB6F43"/>
    <w:rsid w:val="00FC1285"/>
    <w:rsid w:val="00FC25EA"/>
    <w:rsid w:val="00FC7C5C"/>
    <w:rsid w:val="00FD0DC1"/>
    <w:rsid w:val="00FE20BA"/>
    <w:rsid w:val="00FE7E92"/>
    <w:rsid w:val="00FF4CED"/>
    <w:rsid w:val="00FF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8E190E6"/>
  <w15:chartTrackingRefBased/>
  <w15:docId w15:val="{96606CA7-E6D5-4D70-9994-B44419A25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st Bullet" w:qFormat="1"/>
    <w:lsdException w:name="List Number" w:qFormat="1"/>
    <w:lsdException w:name="List Bullet 2" w:qFormat="1"/>
    <w:lsdException w:name="List Number 2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1E154A"/>
    <w:pPr>
      <w:spacing w:before="120" w:after="120" w:line="276" w:lineRule="auto"/>
      <w:ind w:left="567"/>
    </w:pPr>
    <w:rPr>
      <w:rFonts w:ascii="Calibri" w:hAnsi="Calibri" w:cs="Calibri"/>
      <w:color w:val="404040"/>
      <w:sz w:val="22"/>
      <w:szCs w:val="24"/>
      <w:lang w:val="fi-FI" w:eastAsia="en-US"/>
    </w:rPr>
  </w:style>
  <w:style w:type="paragraph" w:styleId="Heading1">
    <w:name w:val="heading 1"/>
    <w:basedOn w:val="Normal"/>
    <w:next w:val="Normal"/>
    <w:qFormat/>
    <w:rsid w:val="001E154A"/>
    <w:pPr>
      <w:keepNext/>
      <w:numPr>
        <w:numId w:val="18"/>
      </w:numPr>
      <w:spacing w:before="480" w:after="360"/>
      <w:outlineLvl w:val="0"/>
    </w:pPr>
    <w:rPr>
      <w:bCs/>
      <w:caps/>
      <w:color w:val="auto"/>
      <w:kern w:val="32"/>
      <w:sz w:val="48"/>
      <w:szCs w:val="32"/>
    </w:rPr>
  </w:style>
  <w:style w:type="paragraph" w:styleId="Heading2">
    <w:name w:val="heading 2"/>
    <w:basedOn w:val="Heading1"/>
    <w:next w:val="Normal"/>
    <w:qFormat/>
    <w:rsid w:val="001E154A"/>
    <w:pPr>
      <w:numPr>
        <w:ilvl w:val="1"/>
      </w:numPr>
      <w:spacing w:after="240"/>
      <w:outlineLvl w:val="1"/>
    </w:pPr>
    <w:rPr>
      <w:bCs w:val="0"/>
      <w:iCs/>
      <w:color w:val="C00000"/>
      <w:sz w:val="36"/>
      <w:szCs w:val="24"/>
    </w:rPr>
  </w:style>
  <w:style w:type="paragraph" w:styleId="Heading3">
    <w:name w:val="heading 3"/>
    <w:basedOn w:val="Heading2"/>
    <w:next w:val="Normal"/>
    <w:qFormat/>
    <w:rsid w:val="001E154A"/>
    <w:pPr>
      <w:numPr>
        <w:ilvl w:val="2"/>
      </w:numPr>
      <w:outlineLvl w:val="2"/>
    </w:pPr>
    <w:rPr>
      <w:bCs/>
      <w:caps w:val="0"/>
      <w:sz w:val="28"/>
      <w:szCs w:val="28"/>
    </w:rPr>
  </w:style>
  <w:style w:type="paragraph" w:styleId="Heading4">
    <w:name w:val="heading 4"/>
    <w:basedOn w:val="Heading3"/>
    <w:next w:val="Normal"/>
    <w:qFormat/>
    <w:rsid w:val="001E154A"/>
    <w:pPr>
      <w:numPr>
        <w:ilvl w:val="3"/>
      </w:numPr>
      <w:spacing w:before="280" w:after="0"/>
      <w:outlineLvl w:val="3"/>
    </w:pPr>
    <w:rPr>
      <w:b/>
      <w:bCs w:val="0"/>
      <w:color w:val="404040"/>
      <w:sz w:val="24"/>
    </w:rPr>
  </w:style>
  <w:style w:type="paragraph" w:styleId="Heading5">
    <w:name w:val="heading 5"/>
    <w:basedOn w:val="Heading4"/>
    <w:next w:val="Normal"/>
    <w:qFormat/>
    <w:rsid w:val="001E154A"/>
    <w:pPr>
      <w:numPr>
        <w:ilvl w:val="4"/>
      </w:numPr>
      <w:spacing w:before="240"/>
      <w:outlineLvl w:val="4"/>
    </w:pPr>
    <w:rPr>
      <w:b w:val="0"/>
      <w:bCs/>
      <w:i/>
      <w:iCs w:val="0"/>
      <w:szCs w:val="26"/>
    </w:rPr>
  </w:style>
  <w:style w:type="paragraph" w:styleId="Heading6">
    <w:name w:val="heading 6"/>
    <w:basedOn w:val="Normal"/>
    <w:next w:val="Normal"/>
    <w:qFormat/>
    <w:rsid w:val="001E154A"/>
    <w:pPr>
      <w:numPr>
        <w:ilvl w:val="5"/>
        <w:numId w:val="18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qFormat/>
    <w:rsid w:val="001E154A"/>
    <w:pPr>
      <w:numPr>
        <w:ilvl w:val="6"/>
        <w:numId w:val="18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rsid w:val="001E154A"/>
    <w:pPr>
      <w:numPr>
        <w:ilvl w:val="7"/>
        <w:numId w:val="18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1E154A"/>
    <w:pPr>
      <w:numPr>
        <w:ilvl w:val="8"/>
        <w:numId w:val="18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qFormat/>
    <w:rsid w:val="001E154A"/>
    <w:pPr>
      <w:numPr>
        <w:numId w:val="1"/>
      </w:numPr>
      <w:spacing w:before="60" w:after="60"/>
    </w:pPr>
  </w:style>
  <w:style w:type="paragraph" w:styleId="ListNumber2">
    <w:name w:val="List Number 2"/>
    <w:basedOn w:val="ListNumber"/>
    <w:qFormat/>
    <w:rsid w:val="001E154A"/>
    <w:pPr>
      <w:numPr>
        <w:ilvl w:val="1"/>
      </w:numPr>
    </w:pPr>
  </w:style>
  <w:style w:type="paragraph" w:styleId="ListNumber3">
    <w:name w:val="List Number 3"/>
    <w:basedOn w:val="ListNumber2"/>
    <w:rsid w:val="001E154A"/>
    <w:pPr>
      <w:numPr>
        <w:ilvl w:val="2"/>
      </w:numPr>
    </w:pPr>
  </w:style>
  <w:style w:type="paragraph" w:styleId="ListNumber5">
    <w:name w:val="List Number 5"/>
    <w:basedOn w:val="ListNumber4"/>
    <w:rsid w:val="001E154A"/>
    <w:pPr>
      <w:numPr>
        <w:ilvl w:val="4"/>
      </w:numPr>
    </w:pPr>
  </w:style>
  <w:style w:type="paragraph" w:styleId="ListNumber4">
    <w:name w:val="List Number 4"/>
    <w:basedOn w:val="ListNumber3"/>
    <w:rsid w:val="001E154A"/>
    <w:pPr>
      <w:numPr>
        <w:ilvl w:val="3"/>
      </w:numPr>
    </w:pPr>
    <w:rPr>
      <w:sz w:val="20"/>
      <w:szCs w:val="20"/>
    </w:rPr>
  </w:style>
  <w:style w:type="paragraph" w:styleId="ListBullet5">
    <w:name w:val="List Bullet 5"/>
    <w:basedOn w:val="ListBullet4"/>
    <w:rsid w:val="001E154A"/>
    <w:pPr>
      <w:numPr>
        <w:ilvl w:val="4"/>
      </w:numPr>
      <w:tabs>
        <w:tab w:val="num" w:pos="3969"/>
      </w:tabs>
      <w:ind w:left="3969" w:hanging="454"/>
    </w:pPr>
  </w:style>
  <w:style w:type="paragraph" w:styleId="ListBullet4">
    <w:name w:val="List Bullet 4"/>
    <w:basedOn w:val="ListBullet3"/>
    <w:rsid w:val="001E154A"/>
    <w:pPr>
      <w:numPr>
        <w:ilvl w:val="3"/>
      </w:numPr>
      <w:tabs>
        <w:tab w:val="num" w:pos="3402"/>
      </w:tabs>
      <w:ind w:left="3402" w:hanging="454"/>
    </w:pPr>
    <w:rPr>
      <w:sz w:val="20"/>
      <w:szCs w:val="20"/>
    </w:rPr>
  </w:style>
  <w:style w:type="paragraph" w:styleId="ListBullet3">
    <w:name w:val="List Bullet 3"/>
    <w:basedOn w:val="ListBullet2"/>
    <w:rsid w:val="001E154A"/>
    <w:pPr>
      <w:numPr>
        <w:ilvl w:val="2"/>
      </w:numPr>
      <w:tabs>
        <w:tab w:val="num" w:pos="2835"/>
      </w:tabs>
      <w:ind w:left="2835" w:hanging="454"/>
    </w:pPr>
  </w:style>
  <w:style w:type="paragraph" w:styleId="ListBullet2">
    <w:name w:val="List Bullet 2"/>
    <w:basedOn w:val="ListBullet"/>
    <w:qFormat/>
    <w:rsid w:val="001E154A"/>
    <w:pPr>
      <w:numPr>
        <w:ilvl w:val="1"/>
        <w:numId w:val="16"/>
      </w:numPr>
      <w:tabs>
        <w:tab w:val="num" w:pos="2268"/>
      </w:tabs>
      <w:ind w:left="2268" w:hanging="454"/>
    </w:pPr>
  </w:style>
  <w:style w:type="paragraph" w:styleId="ListBullet">
    <w:name w:val="List Bullet"/>
    <w:basedOn w:val="Normal"/>
    <w:qFormat/>
    <w:rsid w:val="001E154A"/>
    <w:pPr>
      <w:numPr>
        <w:numId w:val="5"/>
      </w:numPr>
      <w:spacing w:before="60" w:after="60"/>
    </w:pPr>
  </w:style>
  <w:style w:type="table" w:styleId="TableGrid">
    <w:name w:val="Table Grid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">
    <w:name w:val="Table header"/>
    <w:basedOn w:val="Tablecontents"/>
    <w:rsid w:val="001E154A"/>
    <w:rPr>
      <w:color w:val="FFFFFF"/>
      <w:sz w:val="22"/>
    </w:rPr>
  </w:style>
  <w:style w:type="paragraph" w:customStyle="1" w:styleId="Tablecontents">
    <w:name w:val="Table contents"/>
    <w:basedOn w:val="Normal"/>
    <w:link w:val="TablecontentsChar"/>
    <w:rsid w:val="001E154A"/>
    <w:pPr>
      <w:spacing w:before="20" w:after="20" w:line="240" w:lineRule="auto"/>
      <w:ind w:left="0"/>
    </w:pPr>
    <w:rPr>
      <w:sz w:val="18"/>
      <w:szCs w:val="16"/>
    </w:rPr>
  </w:style>
  <w:style w:type="numbering" w:styleId="111111">
    <w:name w:val="Outline List 2"/>
    <w:basedOn w:val="NoList"/>
    <w:semiHidden/>
    <w:rsid w:val="001E154A"/>
    <w:pPr>
      <w:numPr>
        <w:numId w:val="2"/>
      </w:numPr>
    </w:pPr>
  </w:style>
  <w:style w:type="numbering" w:styleId="1ai">
    <w:name w:val="Outline List 1"/>
    <w:basedOn w:val="NoList"/>
    <w:semiHidden/>
    <w:rsid w:val="001E154A"/>
    <w:pPr>
      <w:numPr>
        <w:numId w:val="3"/>
      </w:numPr>
    </w:pPr>
  </w:style>
  <w:style w:type="numbering" w:styleId="ArticleSection">
    <w:name w:val="Outline List 3"/>
    <w:basedOn w:val="NoList"/>
    <w:semiHidden/>
    <w:rsid w:val="001E154A"/>
    <w:pPr>
      <w:numPr>
        <w:numId w:val="11"/>
      </w:numPr>
    </w:pPr>
  </w:style>
  <w:style w:type="paragraph" w:styleId="BlockText">
    <w:name w:val="Block Text"/>
    <w:basedOn w:val="Normal"/>
    <w:semiHidden/>
    <w:rsid w:val="001E154A"/>
    <w:pPr>
      <w:ind w:left="1440" w:right="1440"/>
    </w:pPr>
  </w:style>
  <w:style w:type="paragraph" w:styleId="BodyText">
    <w:name w:val="Body Text"/>
    <w:basedOn w:val="Normal"/>
    <w:semiHidden/>
    <w:rsid w:val="001E154A"/>
  </w:style>
  <w:style w:type="paragraph" w:styleId="BodyText2">
    <w:name w:val="Body Text 2"/>
    <w:basedOn w:val="Normal"/>
    <w:semiHidden/>
    <w:rsid w:val="001E154A"/>
    <w:pPr>
      <w:spacing w:line="480" w:lineRule="auto"/>
    </w:pPr>
  </w:style>
  <w:style w:type="paragraph" w:styleId="BodyText3">
    <w:name w:val="Body Text 3"/>
    <w:basedOn w:val="Normal"/>
    <w:semiHidden/>
    <w:rsid w:val="001E154A"/>
    <w:rPr>
      <w:sz w:val="16"/>
      <w:szCs w:val="16"/>
    </w:rPr>
  </w:style>
  <w:style w:type="paragraph" w:styleId="BodyTextFirstIndent">
    <w:name w:val="Body Text First Indent"/>
    <w:basedOn w:val="BodyText"/>
    <w:semiHidden/>
    <w:rsid w:val="001E154A"/>
    <w:pPr>
      <w:ind w:firstLine="210"/>
    </w:pPr>
  </w:style>
  <w:style w:type="paragraph" w:styleId="BodyTextIndent">
    <w:name w:val="Body Text Indent"/>
    <w:basedOn w:val="Normal"/>
    <w:semiHidden/>
    <w:rsid w:val="001E154A"/>
    <w:pPr>
      <w:ind w:left="283"/>
    </w:pPr>
  </w:style>
  <w:style w:type="paragraph" w:styleId="BodyTextFirstIndent2">
    <w:name w:val="Body Text First Indent 2"/>
    <w:basedOn w:val="BodyTextIndent"/>
    <w:semiHidden/>
    <w:rsid w:val="001E154A"/>
    <w:pPr>
      <w:ind w:firstLine="210"/>
    </w:pPr>
  </w:style>
  <w:style w:type="paragraph" w:styleId="BodyTextIndent2">
    <w:name w:val="Body Text Indent 2"/>
    <w:basedOn w:val="Normal"/>
    <w:semiHidden/>
    <w:rsid w:val="001E154A"/>
    <w:pPr>
      <w:spacing w:line="480" w:lineRule="auto"/>
      <w:ind w:left="283"/>
    </w:pPr>
  </w:style>
  <w:style w:type="paragraph" w:styleId="BodyTextIndent3">
    <w:name w:val="Body Text Indent 3"/>
    <w:basedOn w:val="Normal"/>
    <w:semiHidden/>
    <w:rsid w:val="001E154A"/>
    <w:pPr>
      <w:ind w:left="283"/>
    </w:pPr>
    <w:rPr>
      <w:sz w:val="16"/>
      <w:szCs w:val="16"/>
    </w:rPr>
  </w:style>
  <w:style w:type="paragraph" w:styleId="Caption">
    <w:name w:val="caption"/>
    <w:basedOn w:val="Normal"/>
    <w:next w:val="Normal"/>
    <w:rsid w:val="001E154A"/>
    <w:pPr>
      <w:spacing w:before="0" w:after="360"/>
      <w:ind w:left="1134"/>
    </w:pPr>
    <w:rPr>
      <w:bCs/>
      <w:color w:val="808080"/>
      <w:sz w:val="20"/>
      <w:szCs w:val="20"/>
      <w:lang w:val="en-US"/>
    </w:rPr>
  </w:style>
  <w:style w:type="paragraph" w:styleId="Closing">
    <w:name w:val="Closing"/>
    <w:basedOn w:val="Normal"/>
    <w:semiHidden/>
    <w:rsid w:val="001E154A"/>
    <w:pPr>
      <w:ind w:left="4252"/>
    </w:pPr>
  </w:style>
  <w:style w:type="paragraph" w:styleId="Date">
    <w:name w:val="Date"/>
    <w:basedOn w:val="Normal"/>
    <w:next w:val="Normal"/>
    <w:semiHidden/>
    <w:rsid w:val="001E154A"/>
  </w:style>
  <w:style w:type="paragraph" w:styleId="E-mailSignature">
    <w:name w:val="E-mail Signature"/>
    <w:basedOn w:val="Normal"/>
    <w:semiHidden/>
    <w:rsid w:val="001E154A"/>
  </w:style>
  <w:style w:type="character" w:styleId="Emphasis">
    <w:name w:val="Emphasis"/>
    <w:rsid w:val="001E154A"/>
    <w:rPr>
      <w:i/>
      <w:iCs/>
    </w:rPr>
  </w:style>
  <w:style w:type="paragraph" w:styleId="EnvelopeAddress">
    <w:name w:val="envelope address"/>
    <w:basedOn w:val="Normal"/>
    <w:semiHidden/>
    <w:rsid w:val="001E154A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EnvelopeReturn">
    <w:name w:val="envelope return"/>
    <w:basedOn w:val="Normal"/>
    <w:semiHidden/>
    <w:rsid w:val="001E154A"/>
    <w:rPr>
      <w:rFonts w:ascii="Arial" w:hAnsi="Arial" w:cs="Arial"/>
      <w:szCs w:val="20"/>
    </w:rPr>
  </w:style>
  <w:style w:type="character" w:styleId="FollowedHyperlink">
    <w:name w:val="FollowedHyperlink"/>
    <w:semiHidden/>
    <w:rsid w:val="001E154A"/>
    <w:rPr>
      <w:color w:val="800080"/>
      <w:u w:val="single"/>
    </w:rPr>
  </w:style>
  <w:style w:type="paragraph" w:styleId="Footer">
    <w:name w:val="footer"/>
    <w:basedOn w:val="Normal"/>
    <w:link w:val="FooterChar"/>
    <w:rsid w:val="001E154A"/>
    <w:pPr>
      <w:tabs>
        <w:tab w:val="center" w:pos="4986"/>
        <w:tab w:val="right" w:pos="9972"/>
      </w:tabs>
      <w:spacing w:before="0" w:after="0" w:line="240" w:lineRule="auto"/>
      <w:ind w:left="0"/>
      <w:jc w:val="center"/>
    </w:pPr>
    <w:rPr>
      <w:sz w:val="16"/>
      <w:szCs w:val="15"/>
    </w:rPr>
  </w:style>
  <w:style w:type="paragraph" w:styleId="Header">
    <w:name w:val="header"/>
    <w:basedOn w:val="Normal"/>
    <w:link w:val="HeaderChar"/>
    <w:rsid w:val="001E154A"/>
    <w:pPr>
      <w:tabs>
        <w:tab w:val="center" w:pos="4986"/>
        <w:tab w:val="right" w:pos="9972"/>
      </w:tabs>
      <w:spacing w:before="0" w:after="0" w:line="240" w:lineRule="auto"/>
      <w:ind w:left="0"/>
      <w:jc w:val="center"/>
    </w:pPr>
    <w:rPr>
      <w:caps/>
      <w:sz w:val="16"/>
      <w:szCs w:val="16"/>
    </w:rPr>
  </w:style>
  <w:style w:type="character" w:styleId="HTMLAcronym">
    <w:name w:val="HTML Acronym"/>
    <w:basedOn w:val="DefaultParagraphFont"/>
    <w:semiHidden/>
    <w:rsid w:val="001E154A"/>
  </w:style>
  <w:style w:type="paragraph" w:styleId="HTMLAddress">
    <w:name w:val="HTML Address"/>
    <w:basedOn w:val="Normal"/>
    <w:semiHidden/>
    <w:rsid w:val="001E154A"/>
    <w:rPr>
      <w:i/>
      <w:iCs/>
    </w:rPr>
  </w:style>
  <w:style w:type="character" w:styleId="HTMLCite">
    <w:name w:val="HTML Cite"/>
    <w:semiHidden/>
    <w:rsid w:val="001E154A"/>
    <w:rPr>
      <w:i/>
      <w:iCs/>
    </w:rPr>
  </w:style>
  <w:style w:type="character" w:styleId="HTMLCode">
    <w:name w:val="HTML Code"/>
    <w:uiPriority w:val="99"/>
    <w:semiHidden/>
    <w:rsid w:val="001E154A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1E154A"/>
    <w:rPr>
      <w:i/>
      <w:iCs/>
    </w:rPr>
  </w:style>
  <w:style w:type="character" w:styleId="HTMLKeyboard">
    <w:name w:val="HTML Keyboard"/>
    <w:semiHidden/>
    <w:rsid w:val="001E154A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1E154A"/>
    <w:rPr>
      <w:rFonts w:ascii="Courier New" w:hAnsi="Courier New" w:cs="Courier New"/>
      <w:szCs w:val="20"/>
    </w:rPr>
  </w:style>
  <w:style w:type="character" w:styleId="HTMLSample">
    <w:name w:val="HTML Sample"/>
    <w:semiHidden/>
    <w:rsid w:val="001E154A"/>
    <w:rPr>
      <w:rFonts w:ascii="Courier New" w:hAnsi="Courier New" w:cs="Courier New"/>
    </w:rPr>
  </w:style>
  <w:style w:type="character" w:styleId="HTMLTypewriter">
    <w:name w:val="HTML Typewriter"/>
    <w:semiHidden/>
    <w:rsid w:val="001E154A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1E154A"/>
    <w:rPr>
      <w:i/>
      <w:iCs/>
    </w:rPr>
  </w:style>
  <w:style w:type="character" w:styleId="Hyperlink">
    <w:name w:val="Hyperlink"/>
    <w:uiPriority w:val="99"/>
    <w:rsid w:val="001E154A"/>
    <w:rPr>
      <w:color w:val="0000FF"/>
      <w:u w:val="single"/>
    </w:rPr>
  </w:style>
  <w:style w:type="character" w:styleId="LineNumber">
    <w:name w:val="line number"/>
    <w:basedOn w:val="DefaultParagraphFont"/>
    <w:semiHidden/>
    <w:rsid w:val="001E154A"/>
  </w:style>
  <w:style w:type="paragraph" w:styleId="List">
    <w:name w:val="List"/>
    <w:basedOn w:val="Normal"/>
    <w:semiHidden/>
    <w:rsid w:val="001E154A"/>
    <w:pPr>
      <w:ind w:left="283" w:hanging="283"/>
    </w:pPr>
  </w:style>
  <w:style w:type="paragraph" w:styleId="List2">
    <w:name w:val="List 2"/>
    <w:basedOn w:val="Normal"/>
    <w:semiHidden/>
    <w:rsid w:val="001E154A"/>
    <w:pPr>
      <w:ind w:left="566" w:hanging="283"/>
    </w:pPr>
  </w:style>
  <w:style w:type="paragraph" w:styleId="List3">
    <w:name w:val="List 3"/>
    <w:basedOn w:val="Normal"/>
    <w:semiHidden/>
    <w:rsid w:val="001E154A"/>
    <w:pPr>
      <w:ind w:left="849" w:hanging="283"/>
    </w:pPr>
  </w:style>
  <w:style w:type="paragraph" w:styleId="List4">
    <w:name w:val="List 4"/>
    <w:basedOn w:val="Normal"/>
    <w:semiHidden/>
    <w:rsid w:val="001E154A"/>
    <w:pPr>
      <w:ind w:left="1132" w:hanging="283"/>
    </w:pPr>
  </w:style>
  <w:style w:type="paragraph" w:styleId="List5">
    <w:name w:val="List 5"/>
    <w:basedOn w:val="Normal"/>
    <w:semiHidden/>
    <w:rsid w:val="001E154A"/>
    <w:pPr>
      <w:ind w:left="1415" w:hanging="283"/>
    </w:pPr>
  </w:style>
  <w:style w:type="paragraph" w:styleId="ListContinue">
    <w:name w:val="List Continue"/>
    <w:basedOn w:val="Normal"/>
    <w:semiHidden/>
    <w:rsid w:val="001E154A"/>
    <w:pPr>
      <w:ind w:left="283"/>
    </w:pPr>
  </w:style>
  <w:style w:type="paragraph" w:styleId="ListContinue2">
    <w:name w:val="List Continue 2"/>
    <w:basedOn w:val="Normal"/>
    <w:semiHidden/>
    <w:rsid w:val="001E154A"/>
    <w:pPr>
      <w:ind w:left="566"/>
    </w:pPr>
  </w:style>
  <w:style w:type="paragraph" w:styleId="ListContinue3">
    <w:name w:val="List Continue 3"/>
    <w:basedOn w:val="Normal"/>
    <w:semiHidden/>
    <w:rsid w:val="001E154A"/>
    <w:pPr>
      <w:ind w:left="849"/>
    </w:pPr>
  </w:style>
  <w:style w:type="paragraph" w:styleId="ListContinue4">
    <w:name w:val="List Continue 4"/>
    <w:basedOn w:val="Normal"/>
    <w:semiHidden/>
    <w:rsid w:val="001E154A"/>
    <w:pPr>
      <w:ind w:left="1132"/>
    </w:pPr>
  </w:style>
  <w:style w:type="paragraph" w:styleId="ListContinue5">
    <w:name w:val="List Continue 5"/>
    <w:basedOn w:val="Normal"/>
    <w:semiHidden/>
    <w:rsid w:val="001E154A"/>
    <w:pPr>
      <w:ind w:left="1415"/>
    </w:pPr>
  </w:style>
  <w:style w:type="paragraph" w:styleId="NormalWeb">
    <w:name w:val="Normal (Web)"/>
    <w:basedOn w:val="Normal"/>
    <w:semiHidden/>
    <w:rsid w:val="001E154A"/>
    <w:rPr>
      <w:rFonts w:ascii="Times New Roman" w:hAnsi="Times New Roman"/>
      <w:sz w:val="24"/>
    </w:rPr>
  </w:style>
  <w:style w:type="paragraph" w:styleId="NoteHeading">
    <w:name w:val="Note Heading"/>
    <w:basedOn w:val="Normal"/>
    <w:next w:val="Normal"/>
    <w:semiHidden/>
    <w:rsid w:val="001E154A"/>
  </w:style>
  <w:style w:type="character" w:styleId="PageNumber">
    <w:name w:val="page number"/>
    <w:basedOn w:val="DefaultParagraphFont"/>
    <w:rsid w:val="001E154A"/>
  </w:style>
  <w:style w:type="paragraph" w:styleId="PlainText">
    <w:name w:val="Plain Text"/>
    <w:basedOn w:val="Normal"/>
    <w:semiHidden/>
    <w:rsid w:val="001E154A"/>
    <w:rPr>
      <w:rFonts w:ascii="Courier New" w:hAnsi="Courier New" w:cs="Courier New"/>
      <w:szCs w:val="20"/>
    </w:rPr>
  </w:style>
  <w:style w:type="paragraph" w:styleId="Salutation">
    <w:name w:val="Salutation"/>
    <w:basedOn w:val="Normal"/>
    <w:next w:val="Normal"/>
    <w:semiHidden/>
    <w:rsid w:val="001E154A"/>
  </w:style>
  <w:style w:type="paragraph" w:styleId="Signature">
    <w:name w:val="Signature"/>
    <w:basedOn w:val="Normal"/>
    <w:semiHidden/>
    <w:rsid w:val="001E154A"/>
    <w:pPr>
      <w:ind w:left="4252"/>
    </w:pPr>
  </w:style>
  <w:style w:type="table" w:styleId="Table3Deffects1">
    <w:name w:val="Table 3D effects 1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1E154A"/>
    <w:pPr>
      <w:spacing w:before="120" w:after="120" w:line="264" w:lineRule="auto"/>
      <w:ind w:left="567"/>
    </w:pPr>
    <w:rPr>
      <w:color w:val="000080"/>
      <w:lang w:val="fi-FI" w:eastAsia="fi-F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1E154A"/>
    <w:pPr>
      <w:spacing w:before="120" w:after="120" w:line="264" w:lineRule="auto"/>
      <w:ind w:left="567"/>
    </w:pPr>
    <w:rPr>
      <w:color w:val="FFFFFF"/>
      <w:lang w:val="fi-FI" w:eastAsia="fi-FI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1E154A"/>
    <w:pPr>
      <w:spacing w:before="120" w:after="120" w:line="264" w:lineRule="auto"/>
      <w:ind w:left="567"/>
    </w:pPr>
    <w:rPr>
      <w:b/>
      <w:bCs/>
      <w:lang w:val="fi-FI" w:eastAsia="fi-FI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1E154A"/>
    <w:pPr>
      <w:spacing w:before="120" w:after="120" w:line="264" w:lineRule="auto"/>
      <w:ind w:left="567"/>
    </w:pPr>
    <w:rPr>
      <w:b/>
      <w:bCs/>
      <w:lang w:val="fi-FI" w:eastAsia="fi-FI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1E154A"/>
    <w:pPr>
      <w:spacing w:before="120" w:after="120" w:line="264" w:lineRule="auto"/>
      <w:ind w:left="567"/>
    </w:pPr>
    <w:rPr>
      <w:b/>
      <w:bCs/>
      <w:lang w:val="fi-FI" w:eastAsia="fi-FI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1E154A"/>
    <w:pPr>
      <w:spacing w:before="120" w:after="120" w:line="264" w:lineRule="auto"/>
      <w:ind w:left="567"/>
    </w:pPr>
    <w:rPr>
      <w:b/>
      <w:bCs/>
      <w:lang w:val="fi-FI" w:eastAsia="fi-F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1E154A"/>
    <w:pPr>
      <w:spacing w:before="120" w:after="120" w:line="264" w:lineRule="auto"/>
      <w:ind w:left="567"/>
    </w:pPr>
    <w:rPr>
      <w:lang w:val="fi-FI" w:eastAsia="fi-FI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MessageHeader">
    <w:name w:val="Message Header"/>
    <w:basedOn w:val="Normal"/>
    <w:semiHidden/>
    <w:rsid w:val="001E154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</w:rPr>
  </w:style>
  <w:style w:type="paragraph" w:styleId="NormalIndent">
    <w:name w:val="Normal Indent"/>
    <w:basedOn w:val="Normal"/>
    <w:rsid w:val="001E154A"/>
    <w:pPr>
      <w:ind w:left="1134"/>
    </w:pPr>
  </w:style>
  <w:style w:type="character" w:styleId="Strong">
    <w:name w:val="Strong"/>
    <w:uiPriority w:val="22"/>
    <w:qFormat/>
    <w:rsid w:val="001E154A"/>
    <w:rPr>
      <w:b/>
      <w:bCs/>
    </w:rPr>
  </w:style>
  <w:style w:type="paragraph" w:styleId="Title">
    <w:name w:val="Title"/>
    <w:basedOn w:val="Normal"/>
    <w:link w:val="TitleChar"/>
    <w:qFormat/>
    <w:rsid w:val="001E154A"/>
    <w:pPr>
      <w:spacing w:after="600" w:line="240" w:lineRule="auto"/>
      <w:ind w:left="0"/>
      <w:jc w:val="center"/>
    </w:pPr>
    <w:rPr>
      <w:bCs/>
      <w:caps/>
      <w:color w:val="C00000"/>
      <w:kern w:val="28"/>
      <w:sz w:val="68"/>
      <w:szCs w:val="48"/>
    </w:rPr>
  </w:style>
  <w:style w:type="paragraph" w:styleId="Subtitle">
    <w:name w:val="Subtitle"/>
    <w:basedOn w:val="Normal"/>
    <w:link w:val="SubtitleChar"/>
    <w:qFormat/>
    <w:rsid w:val="001E154A"/>
    <w:pPr>
      <w:spacing w:line="240" w:lineRule="auto"/>
      <w:ind w:left="0"/>
      <w:jc w:val="center"/>
    </w:pPr>
    <w:rPr>
      <w:sz w:val="48"/>
    </w:rPr>
  </w:style>
  <w:style w:type="paragraph" w:customStyle="1" w:styleId="Code">
    <w:name w:val="Code"/>
    <w:basedOn w:val="Normal"/>
    <w:rsid w:val="001E154A"/>
    <w:pPr>
      <w:tabs>
        <w:tab w:val="left" w:pos="1520"/>
        <w:tab w:val="left" w:pos="1905"/>
        <w:tab w:val="left" w:pos="2291"/>
        <w:tab w:val="left" w:pos="2676"/>
        <w:tab w:val="left" w:pos="3062"/>
        <w:tab w:val="left" w:pos="3447"/>
        <w:tab w:val="left" w:pos="3833"/>
        <w:tab w:val="left" w:pos="4218"/>
        <w:tab w:val="left" w:pos="4604"/>
        <w:tab w:val="left" w:pos="4990"/>
        <w:tab w:val="left" w:pos="5375"/>
        <w:tab w:val="left" w:pos="5761"/>
      </w:tabs>
      <w:spacing w:before="0" w:after="0"/>
      <w:ind w:left="1134"/>
    </w:pPr>
    <w:rPr>
      <w:rFonts w:ascii="Courier New" w:hAnsi="Courier New"/>
      <w:sz w:val="16"/>
    </w:rPr>
  </w:style>
  <w:style w:type="paragraph" w:customStyle="1" w:styleId="Tablebullet">
    <w:name w:val="Table bullet"/>
    <w:basedOn w:val="Tablecontents"/>
    <w:rsid w:val="001E154A"/>
    <w:pPr>
      <w:numPr>
        <w:numId w:val="6"/>
      </w:numPr>
    </w:pPr>
  </w:style>
  <w:style w:type="paragraph" w:customStyle="1" w:styleId="Tablebullet2">
    <w:name w:val="Table bullet 2"/>
    <w:basedOn w:val="Tablebullet"/>
    <w:rsid w:val="001E154A"/>
    <w:pPr>
      <w:numPr>
        <w:ilvl w:val="1"/>
      </w:numPr>
    </w:pPr>
  </w:style>
  <w:style w:type="paragraph" w:customStyle="1" w:styleId="Tablenumbered">
    <w:name w:val="Table numbered"/>
    <w:basedOn w:val="Tablecontents"/>
    <w:link w:val="TablenumberedChar"/>
    <w:rsid w:val="001E154A"/>
    <w:pPr>
      <w:numPr>
        <w:numId w:val="7"/>
      </w:numPr>
    </w:pPr>
  </w:style>
  <w:style w:type="paragraph" w:customStyle="1" w:styleId="Tablenumbered2">
    <w:name w:val="Table numbered 2"/>
    <w:basedOn w:val="Tablenumbered"/>
    <w:link w:val="Tablenumbered2Char"/>
    <w:rsid w:val="001E154A"/>
    <w:pPr>
      <w:numPr>
        <w:ilvl w:val="1"/>
      </w:numPr>
    </w:pPr>
  </w:style>
  <w:style w:type="character" w:customStyle="1" w:styleId="TablecontentsChar">
    <w:name w:val="Table contents Char"/>
    <w:link w:val="Tablecontents"/>
    <w:rsid w:val="001E154A"/>
    <w:rPr>
      <w:rFonts w:ascii="Calibri" w:hAnsi="Calibri" w:cs="Calibri"/>
      <w:color w:val="404040"/>
      <w:sz w:val="18"/>
      <w:szCs w:val="16"/>
      <w:lang w:val="fi-FI" w:eastAsia="en-US"/>
    </w:rPr>
  </w:style>
  <w:style w:type="character" w:customStyle="1" w:styleId="TablenumberedChar">
    <w:name w:val="Table numbered Char"/>
    <w:basedOn w:val="TablecontentsChar"/>
    <w:link w:val="Tablenumbered"/>
    <w:rsid w:val="001E154A"/>
    <w:rPr>
      <w:rFonts w:ascii="Calibri" w:hAnsi="Calibri" w:cs="Calibri"/>
      <w:color w:val="404040"/>
      <w:sz w:val="18"/>
      <w:szCs w:val="16"/>
      <w:lang w:val="fi-FI" w:eastAsia="en-US"/>
    </w:rPr>
  </w:style>
  <w:style w:type="character" w:customStyle="1" w:styleId="Tablenumbered2Char">
    <w:name w:val="Table numbered 2 Char"/>
    <w:basedOn w:val="TablenumberedChar"/>
    <w:link w:val="Tablenumbered2"/>
    <w:rsid w:val="001E154A"/>
    <w:rPr>
      <w:rFonts w:ascii="Calibri" w:hAnsi="Calibri" w:cs="Calibri"/>
      <w:color w:val="404040"/>
      <w:sz w:val="18"/>
      <w:szCs w:val="16"/>
      <w:lang w:val="fi-FI" w:eastAsia="en-US"/>
    </w:rPr>
  </w:style>
  <w:style w:type="paragraph" w:customStyle="1" w:styleId="TemplateNote">
    <w:name w:val="Template Note"/>
    <w:basedOn w:val="Normal"/>
    <w:next w:val="Normal"/>
    <w:link w:val="TemplateNoteChar"/>
    <w:qFormat/>
    <w:rsid w:val="001E154A"/>
    <w:rPr>
      <w:i/>
      <w:color w:val="0000FF"/>
      <w:szCs w:val="18"/>
    </w:rPr>
  </w:style>
  <w:style w:type="paragraph" w:customStyle="1" w:styleId="LegalHeader">
    <w:name w:val="Legal Header"/>
    <w:basedOn w:val="Normal"/>
    <w:next w:val="LegalNormal1"/>
    <w:link w:val="LegalHeaderChar"/>
    <w:rsid w:val="001E154A"/>
    <w:pPr>
      <w:keepNext/>
      <w:numPr>
        <w:numId w:val="8"/>
      </w:numPr>
      <w:spacing w:before="480" w:after="240"/>
      <w:outlineLvl w:val="0"/>
    </w:pPr>
    <w:rPr>
      <w:caps/>
      <w:sz w:val="24"/>
    </w:rPr>
  </w:style>
  <w:style w:type="paragraph" w:customStyle="1" w:styleId="Tablenote">
    <w:name w:val="Table note"/>
    <w:basedOn w:val="Tablecontents"/>
    <w:next w:val="Tablecontents"/>
    <w:rsid w:val="001E154A"/>
    <w:rPr>
      <w:i/>
      <w:color w:val="0000FF"/>
    </w:rPr>
  </w:style>
  <w:style w:type="paragraph" w:customStyle="1" w:styleId="Reference">
    <w:name w:val="Reference"/>
    <w:basedOn w:val="Normal"/>
    <w:rsid w:val="001E154A"/>
    <w:pPr>
      <w:numPr>
        <w:numId w:val="4"/>
      </w:numPr>
    </w:pPr>
  </w:style>
  <w:style w:type="paragraph" w:customStyle="1" w:styleId="Captionabove">
    <w:name w:val="Caption above"/>
    <w:basedOn w:val="Caption"/>
    <w:rsid w:val="001E154A"/>
    <w:pPr>
      <w:keepNext/>
      <w:spacing w:before="360" w:after="120"/>
    </w:pPr>
    <w:rPr>
      <w:i/>
    </w:rPr>
  </w:style>
  <w:style w:type="paragraph" w:customStyle="1" w:styleId="Image">
    <w:name w:val="Image"/>
    <w:basedOn w:val="Normal"/>
    <w:rsid w:val="001E154A"/>
    <w:pPr>
      <w:keepNext/>
      <w:spacing w:before="360"/>
      <w:jc w:val="center"/>
    </w:pPr>
  </w:style>
  <w:style w:type="paragraph" w:customStyle="1" w:styleId="LetterHeadline">
    <w:name w:val="Letter Headline"/>
    <w:basedOn w:val="Normal"/>
    <w:next w:val="Normal"/>
    <w:rsid w:val="001E154A"/>
    <w:pPr>
      <w:spacing w:before="960" w:after="600"/>
      <w:ind w:left="0"/>
    </w:pPr>
    <w:rPr>
      <w:sz w:val="24"/>
    </w:rPr>
  </w:style>
  <w:style w:type="character" w:styleId="CommentReference">
    <w:name w:val="annotation reference"/>
    <w:semiHidden/>
    <w:rsid w:val="001E154A"/>
    <w:rPr>
      <w:sz w:val="16"/>
      <w:szCs w:val="16"/>
    </w:rPr>
  </w:style>
  <w:style w:type="paragraph" w:styleId="CommentText">
    <w:name w:val="annotation text"/>
    <w:basedOn w:val="Normal"/>
    <w:semiHidden/>
    <w:rsid w:val="001E154A"/>
    <w:rPr>
      <w:color w:val="0000FF"/>
      <w:sz w:val="16"/>
      <w:szCs w:val="20"/>
    </w:rPr>
  </w:style>
  <w:style w:type="paragraph" w:styleId="CommentSubject">
    <w:name w:val="annotation subject"/>
    <w:basedOn w:val="CommentText"/>
    <w:next w:val="CommentText"/>
    <w:semiHidden/>
    <w:rsid w:val="001E154A"/>
    <w:rPr>
      <w:b/>
      <w:bCs/>
    </w:rPr>
  </w:style>
  <w:style w:type="paragraph" w:styleId="BalloonText">
    <w:name w:val="Balloon Text"/>
    <w:basedOn w:val="Normal"/>
    <w:semiHidden/>
    <w:rsid w:val="001E154A"/>
    <w:rPr>
      <w:rFonts w:ascii="Tahoma" w:hAnsi="Tahoma" w:cs="Tahoma"/>
      <w:sz w:val="16"/>
      <w:szCs w:val="16"/>
    </w:rPr>
  </w:style>
  <w:style w:type="character" w:customStyle="1" w:styleId="CodeSample">
    <w:name w:val="Code Sample"/>
    <w:rsid w:val="001E154A"/>
    <w:rPr>
      <w:rFonts w:ascii="Courier New" w:hAnsi="Courier New"/>
    </w:rPr>
  </w:style>
  <w:style w:type="paragraph" w:customStyle="1" w:styleId="Appendix1">
    <w:name w:val="Appendix 1"/>
    <w:basedOn w:val="Heading1"/>
    <w:next w:val="Normal"/>
    <w:rsid w:val="001E154A"/>
    <w:pPr>
      <w:pageBreakBefore/>
      <w:numPr>
        <w:numId w:val="10"/>
      </w:numPr>
    </w:pPr>
  </w:style>
  <w:style w:type="paragraph" w:customStyle="1" w:styleId="Appendix2">
    <w:name w:val="Appendix 2"/>
    <w:basedOn w:val="Heading2"/>
    <w:next w:val="Normal"/>
    <w:rsid w:val="001E154A"/>
    <w:pPr>
      <w:numPr>
        <w:numId w:val="10"/>
      </w:numPr>
    </w:pPr>
  </w:style>
  <w:style w:type="paragraph" w:customStyle="1" w:styleId="Appendix3">
    <w:name w:val="Appendix 3"/>
    <w:basedOn w:val="Heading3"/>
    <w:next w:val="Normal"/>
    <w:rsid w:val="001E154A"/>
    <w:pPr>
      <w:numPr>
        <w:numId w:val="10"/>
      </w:numPr>
    </w:pPr>
  </w:style>
  <w:style w:type="paragraph" w:styleId="FootnoteText">
    <w:name w:val="footnote text"/>
    <w:basedOn w:val="Normal"/>
    <w:semiHidden/>
    <w:rsid w:val="001E154A"/>
    <w:pPr>
      <w:spacing w:before="60" w:after="60"/>
      <w:ind w:left="686" w:hanging="119"/>
      <w:contextualSpacing/>
    </w:pPr>
    <w:rPr>
      <w:sz w:val="16"/>
      <w:szCs w:val="20"/>
    </w:rPr>
  </w:style>
  <w:style w:type="character" w:styleId="FootnoteReference">
    <w:name w:val="footnote reference"/>
    <w:semiHidden/>
    <w:rsid w:val="001E154A"/>
    <w:rPr>
      <w:vertAlign w:val="superscript"/>
    </w:rPr>
  </w:style>
  <w:style w:type="paragraph" w:styleId="EndnoteText">
    <w:name w:val="endnote text"/>
    <w:basedOn w:val="FootnoteText"/>
    <w:semiHidden/>
    <w:rsid w:val="001E154A"/>
  </w:style>
  <w:style w:type="character" w:styleId="EndnoteReference">
    <w:name w:val="endnote reference"/>
    <w:semiHidden/>
    <w:rsid w:val="001E154A"/>
    <w:rPr>
      <w:vertAlign w:val="superscript"/>
    </w:rPr>
  </w:style>
  <w:style w:type="paragraph" w:customStyle="1" w:styleId="TOCHeader">
    <w:name w:val="TOC Header"/>
    <w:basedOn w:val="Heading1"/>
    <w:next w:val="Normal"/>
    <w:rsid w:val="001E154A"/>
    <w:pPr>
      <w:pageBreakBefore/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rsid w:val="001E154A"/>
    <w:pPr>
      <w:tabs>
        <w:tab w:val="left" w:pos="1021"/>
        <w:tab w:val="right" w:leader="dot" w:pos="9639"/>
      </w:tabs>
      <w:spacing w:after="0"/>
      <w:ind w:left="1021" w:right="284" w:hanging="454"/>
    </w:pPr>
    <w:rPr>
      <w:caps/>
      <w:sz w:val="28"/>
    </w:rPr>
  </w:style>
  <w:style w:type="paragraph" w:styleId="TOC2">
    <w:name w:val="toc 2"/>
    <w:basedOn w:val="TOC1"/>
    <w:next w:val="Normal"/>
    <w:uiPriority w:val="39"/>
    <w:rsid w:val="001E154A"/>
    <w:pPr>
      <w:tabs>
        <w:tab w:val="clear" w:pos="1021"/>
        <w:tab w:val="left" w:pos="1701"/>
      </w:tabs>
      <w:spacing w:before="0"/>
      <w:ind w:left="1701" w:hanging="680"/>
    </w:pPr>
    <w:rPr>
      <w:caps w:val="0"/>
      <w:sz w:val="24"/>
      <w:szCs w:val="20"/>
    </w:rPr>
  </w:style>
  <w:style w:type="paragraph" w:customStyle="1" w:styleId="LegalSubheader">
    <w:name w:val="Legal Subheader"/>
    <w:basedOn w:val="LegalHeader"/>
    <w:next w:val="LegalNormal2"/>
    <w:rsid w:val="001E154A"/>
    <w:pPr>
      <w:numPr>
        <w:ilvl w:val="1"/>
      </w:numPr>
      <w:ind w:left="1134" w:hanging="567"/>
      <w:outlineLvl w:val="1"/>
    </w:pPr>
    <w:rPr>
      <w:caps w:val="0"/>
      <w:sz w:val="22"/>
      <w:szCs w:val="22"/>
    </w:rPr>
  </w:style>
  <w:style w:type="paragraph" w:styleId="TOC4">
    <w:name w:val="toc 4"/>
    <w:basedOn w:val="Normal"/>
    <w:next w:val="Normal"/>
    <w:semiHidden/>
    <w:rsid w:val="001E154A"/>
    <w:pPr>
      <w:tabs>
        <w:tab w:val="right" w:leader="dot" w:pos="9639"/>
      </w:tabs>
      <w:spacing w:before="0" w:after="0"/>
      <w:ind w:left="2665" w:right="284"/>
    </w:pPr>
  </w:style>
  <w:style w:type="paragraph" w:styleId="TOC5">
    <w:name w:val="toc 5"/>
    <w:basedOn w:val="Normal"/>
    <w:next w:val="Normal"/>
    <w:semiHidden/>
    <w:rsid w:val="001E154A"/>
    <w:pPr>
      <w:tabs>
        <w:tab w:val="right" w:leader="dot" w:pos="9639"/>
      </w:tabs>
      <w:spacing w:before="0" w:after="60"/>
      <w:ind w:left="2835"/>
    </w:pPr>
  </w:style>
  <w:style w:type="paragraph" w:styleId="TOC9">
    <w:name w:val="toc 9"/>
    <w:basedOn w:val="TOC1"/>
    <w:next w:val="Normal"/>
    <w:semiHidden/>
    <w:rsid w:val="001E154A"/>
    <w:pPr>
      <w:tabs>
        <w:tab w:val="left" w:pos="2268"/>
      </w:tabs>
      <w:ind w:left="567" w:firstLine="0"/>
    </w:pPr>
  </w:style>
  <w:style w:type="paragraph" w:styleId="TOC3">
    <w:name w:val="toc 3"/>
    <w:basedOn w:val="TOC2"/>
    <w:next w:val="Normal"/>
    <w:semiHidden/>
    <w:rsid w:val="001E154A"/>
    <w:pPr>
      <w:tabs>
        <w:tab w:val="clear" w:pos="1701"/>
        <w:tab w:val="left" w:pos="2495"/>
      </w:tabs>
      <w:ind w:left="2495" w:hanging="794"/>
    </w:pPr>
    <w:rPr>
      <w:sz w:val="22"/>
      <w:szCs w:val="18"/>
    </w:rPr>
  </w:style>
  <w:style w:type="paragraph" w:customStyle="1" w:styleId="TOCHeaderLegal">
    <w:name w:val="TOC Header Legal"/>
    <w:basedOn w:val="TOCHeader"/>
    <w:rsid w:val="001E154A"/>
    <w:rPr>
      <w:b/>
      <w:color w:val="000000"/>
      <w:sz w:val="24"/>
    </w:rPr>
  </w:style>
  <w:style w:type="character" w:customStyle="1" w:styleId="TemplateNoteChar">
    <w:name w:val="Template Note Char"/>
    <w:link w:val="TemplateNote"/>
    <w:rsid w:val="00150B4C"/>
    <w:rPr>
      <w:rFonts w:ascii="Calibri" w:hAnsi="Calibri" w:cs="Calibri"/>
      <w:i/>
      <w:color w:val="0000FF"/>
      <w:sz w:val="22"/>
      <w:szCs w:val="18"/>
      <w:lang w:val="fi-FI" w:eastAsia="en-US"/>
    </w:rPr>
  </w:style>
  <w:style w:type="paragraph" w:styleId="TOC8">
    <w:name w:val="toc 8"/>
    <w:basedOn w:val="Normal"/>
    <w:next w:val="Normal"/>
    <w:autoRedefine/>
    <w:semiHidden/>
    <w:rsid w:val="001E154A"/>
    <w:pPr>
      <w:tabs>
        <w:tab w:val="left" w:pos="1701"/>
      </w:tabs>
      <w:ind w:left="1134"/>
    </w:pPr>
  </w:style>
  <w:style w:type="paragraph" w:customStyle="1" w:styleId="Appendix1FI">
    <w:name w:val="Appendix 1 FI"/>
    <w:basedOn w:val="Heading1"/>
    <w:next w:val="Normal"/>
    <w:rsid w:val="001E154A"/>
    <w:pPr>
      <w:pageBreakBefore/>
      <w:numPr>
        <w:numId w:val="11"/>
      </w:numPr>
    </w:pPr>
  </w:style>
  <w:style w:type="paragraph" w:customStyle="1" w:styleId="LegalNormal1">
    <w:name w:val="Legal Normal 1"/>
    <w:basedOn w:val="Normal"/>
    <w:rsid w:val="001E154A"/>
    <w:pPr>
      <w:numPr>
        <w:ilvl w:val="1"/>
        <w:numId w:val="12"/>
      </w:numPr>
      <w:spacing w:before="60" w:after="60"/>
    </w:pPr>
  </w:style>
  <w:style w:type="paragraph" w:customStyle="1" w:styleId="LegalNormal2">
    <w:name w:val="Legal Normal 2"/>
    <w:basedOn w:val="LegalNormal1"/>
    <w:rsid w:val="001E154A"/>
    <w:pPr>
      <w:numPr>
        <w:ilvl w:val="2"/>
      </w:numPr>
    </w:pPr>
  </w:style>
  <w:style w:type="paragraph" w:customStyle="1" w:styleId="LegalNormal3">
    <w:name w:val="Legal Normal 3"/>
    <w:basedOn w:val="LegalNormal2"/>
    <w:rsid w:val="001E154A"/>
    <w:pPr>
      <w:numPr>
        <w:ilvl w:val="3"/>
      </w:numPr>
    </w:pPr>
  </w:style>
  <w:style w:type="character" w:customStyle="1" w:styleId="LegalHeaderChar">
    <w:name w:val="Legal Header Char"/>
    <w:link w:val="LegalHeader"/>
    <w:rsid w:val="001E154A"/>
    <w:rPr>
      <w:rFonts w:ascii="Calibri" w:hAnsi="Calibri" w:cs="Calibri"/>
      <w:caps/>
      <w:color w:val="404040"/>
      <w:sz w:val="24"/>
      <w:szCs w:val="24"/>
      <w:lang w:val="fi-FI" w:eastAsia="en-US"/>
    </w:rPr>
  </w:style>
  <w:style w:type="paragraph" w:customStyle="1" w:styleId="LegalNormalHeader">
    <w:name w:val="Legal Normal Header"/>
    <w:basedOn w:val="LegalHeader"/>
    <w:next w:val="LegalNormal1"/>
    <w:rsid w:val="001E154A"/>
    <w:pPr>
      <w:numPr>
        <w:numId w:val="12"/>
      </w:numPr>
      <w:pBdr>
        <w:bottom w:val="single" w:sz="4" w:space="1" w:color="auto"/>
      </w:pBdr>
      <w:spacing w:before="360" w:after="120" w:line="288" w:lineRule="auto"/>
    </w:pPr>
  </w:style>
  <w:style w:type="paragraph" w:customStyle="1" w:styleId="LegalNormalBullet1">
    <w:name w:val="Legal Normal Bullet 1"/>
    <w:basedOn w:val="Normal"/>
    <w:rsid w:val="001E154A"/>
    <w:pPr>
      <w:numPr>
        <w:numId w:val="13"/>
      </w:numPr>
      <w:spacing w:before="0" w:after="60"/>
    </w:pPr>
  </w:style>
  <w:style w:type="paragraph" w:customStyle="1" w:styleId="LegalNormalBullet2">
    <w:name w:val="Legal Normal Bullet 2"/>
    <w:basedOn w:val="LegalNormalBullet1"/>
    <w:rsid w:val="001E154A"/>
    <w:pPr>
      <w:numPr>
        <w:ilvl w:val="1"/>
      </w:numPr>
      <w:contextualSpacing/>
    </w:pPr>
  </w:style>
  <w:style w:type="paragraph" w:customStyle="1" w:styleId="LegalNormalSignatures">
    <w:name w:val="Legal Normal Signatures"/>
    <w:basedOn w:val="Normal"/>
    <w:rsid w:val="001E154A"/>
    <w:pPr>
      <w:spacing w:before="60" w:after="60" w:line="288" w:lineRule="auto"/>
      <w:ind w:left="0"/>
    </w:pPr>
  </w:style>
  <w:style w:type="paragraph" w:customStyle="1" w:styleId="LegalNormalTitle">
    <w:name w:val="Legal Normal Title"/>
    <w:basedOn w:val="Normal"/>
    <w:rsid w:val="001E154A"/>
    <w:pPr>
      <w:spacing w:before="360" w:after="240" w:line="288" w:lineRule="auto"/>
      <w:ind w:left="0"/>
    </w:pPr>
    <w:rPr>
      <w:caps/>
      <w:sz w:val="28"/>
    </w:rPr>
  </w:style>
  <w:style w:type="paragraph" w:customStyle="1" w:styleId="LegalMinutesTitle">
    <w:name w:val="Legal Minutes Title"/>
    <w:basedOn w:val="Normal"/>
    <w:next w:val="LegalMinutesBody"/>
    <w:rsid w:val="001E154A"/>
    <w:pPr>
      <w:ind w:left="0"/>
    </w:pPr>
    <w:rPr>
      <w:b/>
      <w:caps/>
      <w:szCs w:val="18"/>
    </w:rPr>
  </w:style>
  <w:style w:type="paragraph" w:customStyle="1" w:styleId="LegalMinutesHeading">
    <w:name w:val="Legal Minutes Heading"/>
    <w:basedOn w:val="Normal"/>
    <w:rsid w:val="001E154A"/>
    <w:pPr>
      <w:numPr>
        <w:numId w:val="14"/>
      </w:numPr>
    </w:pPr>
  </w:style>
  <w:style w:type="paragraph" w:customStyle="1" w:styleId="LegalMinutesBody">
    <w:name w:val="Legal Minutes Body"/>
    <w:basedOn w:val="LegalMinutesHeading"/>
    <w:rsid w:val="001E154A"/>
    <w:pPr>
      <w:numPr>
        <w:numId w:val="0"/>
      </w:numPr>
      <w:ind w:left="2268"/>
    </w:pPr>
  </w:style>
  <w:style w:type="paragraph" w:customStyle="1" w:styleId="LegalNormalUnnumbered">
    <w:name w:val="Legal Normal Unnumbered"/>
    <w:basedOn w:val="Normal"/>
    <w:rsid w:val="001E154A"/>
    <w:pPr>
      <w:ind w:left="1361"/>
    </w:pPr>
  </w:style>
  <w:style w:type="paragraph" w:customStyle="1" w:styleId="LegalNormalAlphabet1">
    <w:name w:val="Legal Normal Alphabet 1"/>
    <w:basedOn w:val="Normal"/>
    <w:rsid w:val="001E154A"/>
    <w:pPr>
      <w:numPr>
        <w:numId w:val="15"/>
      </w:numPr>
    </w:pPr>
  </w:style>
  <w:style w:type="paragraph" w:customStyle="1" w:styleId="TemplateNoteBullet">
    <w:name w:val="Template Note Bullet"/>
    <w:basedOn w:val="ListBullet"/>
    <w:qFormat/>
    <w:rsid w:val="001E154A"/>
    <w:pPr>
      <w:numPr>
        <w:numId w:val="17"/>
      </w:numPr>
    </w:pPr>
    <w:rPr>
      <w:i/>
      <w:iCs/>
      <w:color w:val="0000FF"/>
    </w:rPr>
  </w:style>
  <w:style w:type="paragraph" w:customStyle="1" w:styleId="Jrjestelmnnimi">
    <w:name w:val="Järjestelmän nimi"/>
    <w:basedOn w:val="Title"/>
    <w:link w:val="JrjestelmnnimiChar"/>
    <w:rsid w:val="00CA2060"/>
  </w:style>
  <w:style w:type="character" w:customStyle="1" w:styleId="TitleChar">
    <w:name w:val="Title Char"/>
    <w:link w:val="Title"/>
    <w:rsid w:val="00CA2060"/>
    <w:rPr>
      <w:rFonts w:ascii="Calibri" w:hAnsi="Calibri" w:cs="Calibri"/>
      <w:bCs/>
      <w:caps/>
      <w:color w:val="C00000"/>
      <w:kern w:val="28"/>
      <w:sz w:val="68"/>
      <w:szCs w:val="48"/>
      <w:lang w:val="fi-FI" w:eastAsia="en-US"/>
    </w:rPr>
  </w:style>
  <w:style w:type="character" w:customStyle="1" w:styleId="JrjestelmnnimiChar">
    <w:name w:val="Järjestelmän nimi Char"/>
    <w:link w:val="Jrjestelmnnimi"/>
    <w:rsid w:val="00CA2060"/>
    <w:rPr>
      <w:rFonts w:ascii="Verdana" w:hAnsi="Verdana" w:cs="Arial"/>
      <w:bCs/>
      <w:caps/>
      <w:color w:val="42000B"/>
      <w:kern w:val="28"/>
      <w:sz w:val="36"/>
      <w:szCs w:val="48"/>
      <w:lang w:val="fi-FI" w:eastAsia="en-US" w:bidi="ar-SA"/>
    </w:rPr>
  </w:style>
  <w:style w:type="paragraph" w:customStyle="1" w:styleId="Dokumentinnimi">
    <w:name w:val="Dokumentin nimi"/>
    <w:basedOn w:val="Title"/>
    <w:link w:val="DokumentinnimiChar"/>
    <w:rsid w:val="00CA2060"/>
  </w:style>
  <w:style w:type="character" w:customStyle="1" w:styleId="DokumentinnimiChar">
    <w:name w:val="Dokumentin nimi Char"/>
    <w:basedOn w:val="TitleChar"/>
    <w:link w:val="Dokumentinnimi"/>
    <w:rsid w:val="00CA2060"/>
    <w:rPr>
      <w:rFonts w:ascii="Calibri" w:hAnsi="Calibri" w:cs="Calibri"/>
      <w:bCs/>
      <w:caps/>
      <w:color w:val="C00000"/>
      <w:kern w:val="28"/>
      <w:sz w:val="68"/>
      <w:szCs w:val="48"/>
      <w:lang w:val="fi-FI" w:eastAsia="en-US"/>
    </w:rPr>
  </w:style>
  <w:style w:type="paragraph" w:customStyle="1" w:styleId="Yrityksennimi">
    <w:name w:val="Yrityksen nimi"/>
    <w:basedOn w:val="Subtitle"/>
    <w:link w:val="YrityksennimiChar"/>
    <w:rsid w:val="00CA2060"/>
  </w:style>
  <w:style w:type="character" w:customStyle="1" w:styleId="YrityksennimiChar">
    <w:name w:val="Yrityksen nimi Char"/>
    <w:link w:val="Yrityksennimi"/>
    <w:rsid w:val="00CA2060"/>
    <w:rPr>
      <w:rFonts w:ascii="Verdana" w:hAnsi="Verdana" w:cs="Arial"/>
      <w:color w:val="42000B"/>
      <w:sz w:val="28"/>
      <w:szCs w:val="24"/>
      <w:lang w:val="fi-FI" w:eastAsia="en-US" w:bidi="ar-SA"/>
    </w:rPr>
  </w:style>
  <w:style w:type="character" w:customStyle="1" w:styleId="HeaderChar">
    <w:name w:val="Header Char"/>
    <w:basedOn w:val="DefaultParagraphFont"/>
    <w:link w:val="Header"/>
    <w:rsid w:val="001E154A"/>
    <w:rPr>
      <w:rFonts w:ascii="Calibri" w:hAnsi="Calibri" w:cs="Calibri"/>
      <w:caps/>
      <w:color w:val="404040"/>
      <w:sz w:val="16"/>
      <w:szCs w:val="16"/>
      <w:lang w:val="fi-FI" w:eastAsia="en-US"/>
    </w:rPr>
  </w:style>
  <w:style w:type="character" w:customStyle="1" w:styleId="FooterChar">
    <w:name w:val="Footer Char"/>
    <w:basedOn w:val="DefaultParagraphFont"/>
    <w:link w:val="Footer"/>
    <w:rsid w:val="001E154A"/>
    <w:rPr>
      <w:rFonts w:ascii="Calibri" w:hAnsi="Calibri" w:cs="Calibri"/>
      <w:color w:val="404040"/>
      <w:sz w:val="16"/>
      <w:szCs w:val="15"/>
      <w:lang w:val="fi-FI" w:eastAsia="en-US"/>
    </w:rPr>
  </w:style>
  <w:style w:type="paragraph" w:customStyle="1" w:styleId="Subtitle2">
    <w:name w:val="Subtitle 2"/>
    <w:basedOn w:val="Subtitle"/>
    <w:link w:val="Subtitle2Char"/>
    <w:qFormat/>
    <w:rsid w:val="001E154A"/>
    <w:rPr>
      <w:sz w:val="36"/>
      <w:szCs w:val="36"/>
    </w:rPr>
  </w:style>
  <w:style w:type="character" w:customStyle="1" w:styleId="SubtitleChar">
    <w:name w:val="Subtitle Char"/>
    <w:basedOn w:val="DefaultParagraphFont"/>
    <w:link w:val="Subtitle"/>
    <w:rsid w:val="001E154A"/>
    <w:rPr>
      <w:rFonts w:ascii="Calibri" w:hAnsi="Calibri" w:cs="Calibri"/>
      <w:color w:val="404040"/>
      <w:sz w:val="48"/>
      <w:szCs w:val="24"/>
      <w:lang w:val="fi-FI" w:eastAsia="en-US"/>
    </w:rPr>
  </w:style>
  <w:style w:type="character" w:customStyle="1" w:styleId="Subtitle2Char">
    <w:name w:val="Subtitle 2 Char"/>
    <w:basedOn w:val="SubtitleChar"/>
    <w:link w:val="Subtitle2"/>
    <w:rsid w:val="001E154A"/>
    <w:rPr>
      <w:rFonts w:ascii="Calibri" w:hAnsi="Calibri" w:cs="Calibri"/>
      <w:color w:val="404040"/>
      <w:sz w:val="36"/>
      <w:szCs w:val="36"/>
      <w:lang w:val="fi-FI" w:eastAsia="en-US"/>
    </w:rPr>
  </w:style>
  <w:style w:type="table" w:customStyle="1" w:styleId="1stpage-statusinformationtable">
    <w:name w:val="1st page - status information table"/>
    <w:basedOn w:val="TableNormal"/>
    <w:uiPriority w:val="99"/>
    <w:rsid w:val="001E154A"/>
    <w:tblPr>
      <w:tblInd w:w="108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Col">
      <w:rPr>
        <w:rFonts w:asciiTheme="minorHAnsi" w:hAnsiTheme="minorHAnsi"/>
        <w:color w:val="FFFFFF" w:themeColor="background1"/>
        <w:sz w:val="22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shd w:val="clear" w:color="auto" w:fill="808080" w:themeFill="background1" w:themeFillShade="80"/>
      </w:tcPr>
    </w:tblStylePr>
    <w:tblStylePr w:type="lastCol">
      <w:rPr>
        <w:rFonts w:asciiTheme="minorHAnsi" w:hAnsiTheme="minorHAnsi"/>
        <w:color w:val="auto"/>
        <w:sz w:val="18"/>
      </w:rPr>
    </w:tblStylePr>
  </w:style>
  <w:style w:type="table" w:customStyle="1" w:styleId="1stpage-versionhistorytable">
    <w:name w:val="1st page - version history table"/>
    <w:basedOn w:val="TableNormal"/>
    <w:uiPriority w:val="99"/>
    <w:rsid w:val="001E154A"/>
    <w:rPr>
      <w:rFonts w:asciiTheme="minorHAnsi" w:hAnsiTheme="minorHAnsi"/>
      <w:sz w:val="22"/>
    </w:rPr>
    <w:tblPr>
      <w:tblInd w:w="108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Theme="minorHAnsi" w:hAnsiTheme="minorHAnsi"/>
        <w:color w:val="FFFFFF" w:themeColor="background1"/>
        <w:sz w:val="22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shd w:val="clear" w:color="auto" w:fill="808080" w:themeFill="background1" w:themeFillShade="80"/>
      </w:tcPr>
    </w:tblStylePr>
    <w:tblStylePr w:type="firstCol">
      <w:rPr>
        <w:rFonts w:asciiTheme="minorHAnsi" w:hAnsiTheme="minorHAnsi"/>
        <w:sz w:val="18"/>
      </w:rPr>
      <w:tblPr/>
      <w:tcPr>
        <w:shd w:val="clear" w:color="auto" w:fill="FFFFFF" w:themeFill="background1"/>
      </w:tcPr>
    </w:tblStylePr>
  </w:style>
  <w:style w:type="table" w:customStyle="1" w:styleId="2ndpageforward-basictable">
    <w:name w:val="2nd page forward - basic table"/>
    <w:basedOn w:val="TableNormal"/>
    <w:uiPriority w:val="99"/>
    <w:rsid w:val="001E154A"/>
    <w:rPr>
      <w:rFonts w:asciiTheme="minorHAnsi" w:hAnsiTheme="minorHAnsi"/>
      <w:lang w:val="fi-FI" w:eastAsia="fi-FI"/>
    </w:rPr>
    <w:tblPr>
      <w:tblStyleRowBandSize w:val="1"/>
      <w:tblInd w:w="675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Theme="minorHAnsi" w:hAnsiTheme="minorHAnsi"/>
        <w:sz w:val="22"/>
      </w:rPr>
      <w:tblPr/>
      <w:trPr>
        <w:tblHeader/>
      </w:trPr>
      <w:tcPr>
        <w:shd w:val="clear" w:color="auto" w:fill="C30000"/>
      </w:tcPr>
    </w:tblStylePr>
    <w:tblStylePr w:type="band1Horz">
      <w:rPr>
        <w:rFonts w:asciiTheme="minorHAnsi" w:hAnsiTheme="minorHAnsi"/>
        <w:sz w:val="18"/>
      </w:rPr>
      <w:tblPr/>
      <w:tcPr>
        <w:shd w:val="clear" w:color="auto" w:fill="FFFFFF" w:themeFill="background1"/>
      </w:tcPr>
    </w:tblStylePr>
    <w:tblStylePr w:type="band2Horz">
      <w:rPr>
        <w:rFonts w:asciiTheme="minorHAnsi" w:hAnsiTheme="minorHAnsi"/>
        <w:sz w:val="18"/>
      </w:rPr>
      <w:tblPr/>
      <w:tcPr>
        <w:shd w:val="clear" w:color="auto" w:fill="F2F2F2" w:themeFill="background1" w:themeFillShade="F2"/>
      </w:tcPr>
    </w:tblStylePr>
  </w:style>
  <w:style w:type="table" w:customStyle="1" w:styleId="2ndpagefwdorMeetingMinutestable">
    <w:name w:val="2nd page fwd or Meeting Minutes table"/>
    <w:basedOn w:val="TableNormal"/>
    <w:uiPriority w:val="99"/>
    <w:rsid w:val="001E154A"/>
    <w:rPr>
      <w:rFonts w:asciiTheme="minorHAnsi" w:hAnsiTheme="minorHAnsi"/>
    </w:rPr>
    <w:tblPr>
      <w:tblInd w:w="675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Col">
      <w:rPr>
        <w:rFonts w:asciiTheme="minorHAnsi" w:hAnsiTheme="minorHAnsi"/>
        <w:sz w:val="22"/>
      </w:rPr>
      <w:tblPr/>
      <w:tcPr>
        <w:shd w:val="clear" w:color="auto" w:fill="C30000"/>
      </w:tcPr>
    </w:tblStylePr>
    <w:tblStylePr w:type="lastCol">
      <w:rPr>
        <w:rFonts w:asciiTheme="minorHAnsi" w:hAnsiTheme="minorHAnsi"/>
        <w:sz w:val="18"/>
      </w:rPr>
    </w:tblStylePr>
  </w:style>
  <w:style w:type="paragraph" w:styleId="NoSpacing">
    <w:name w:val="No Spacing"/>
    <w:uiPriority w:val="1"/>
    <w:rsid w:val="001E154A"/>
    <w:pPr>
      <w:ind w:left="567"/>
    </w:pPr>
    <w:rPr>
      <w:rFonts w:ascii="Calibri" w:hAnsi="Calibri" w:cs="Calibri"/>
      <w:color w:val="404040"/>
      <w:sz w:val="22"/>
      <w:szCs w:val="24"/>
      <w:lang w:val="fi-FI" w:eastAsia="en-US"/>
    </w:rPr>
  </w:style>
  <w:style w:type="table" w:customStyle="1" w:styleId="2ndpageforward-blanktableforspecialcases">
    <w:name w:val="2nd page forward - blank table for special cases"/>
    <w:basedOn w:val="TableNormal"/>
    <w:uiPriority w:val="99"/>
    <w:rsid w:val="001E154A"/>
    <w:rPr>
      <w:rFonts w:asciiTheme="minorHAnsi" w:eastAsiaTheme="minorEastAsia" w:hAnsiTheme="minorHAnsi" w:cstheme="minorBidi"/>
      <w:sz w:val="22"/>
      <w:szCs w:val="22"/>
      <w:lang w:val="fi-FI"/>
    </w:rPr>
    <w:tblPr>
      <w:tblInd w:w="675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EA319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C2718"/>
    <w:rPr>
      <w:color w:val="808080"/>
      <w:shd w:val="clear" w:color="auto" w:fill="E6E6E6"/>
    </w:rPr>
  </w:style>
  <w:style w:type="character" w:customStyle="1" w:styleId="mtk1">
    <w:name w:val="mtk1"/>
    <w:basedOn w:val="DefaultParagraphFont"/>
    <w:rsid w:val="00C62F26"/>
  </w:style>
  <w:style w:type="character" w:customStyle="1" w:styleId="mtk20">
    <w:name w:val="mtk20"/>
    <w:basedOn w:val="DefaultParagraphFont"/>
    <w:rsid w:val="00C62F26"/>
  </w:style>
  <w:style w:type="character" w:customStyle="1" w:styleId="mtk5">
    <w:name w:val="mtk5"/>
    <w:basedOn w:val="DefaultParagraphFont"/>
    <w:rsid w:val="00C62F26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11B0"/>
    <w:rPr>
      <w:rFonts w:ascii="Courier New" w:hAnsi="Courier New" w:cs="Courier New"/>
      <w:color w:val="404040"/>
      <w:sz w:val="22"/>
      <w:lang w:val="fi-FI" w:eastAsia="en-US"/>
    </w:rPr>
  </w:style>
  <w:style w:type="character" w:customStyle="1" w:styleId="pl-c">
    <w:name w:val="pl-c"/>
    <w:basedOn w:val="DefaultParagraphFont"/>
    <w:rsid w:val="00834ED1"/>
  </w:style>
  <w:style w:type="character" w:customStyle="1" w:styleId="hljs-comment">
    <w:name w:val="hljs-comment"/>
    <w:basedOn w:val="DefaultParagraphFont"/>
    <w:rsid w:val="00FC7C5C"/>
  </w:style>
  <w:style w:type="character" w:customStyle="1" w:styleId="hljs-keyword">
    <w:name w:val="hljs-keyword"/>
    <w:basedOn w:val="DefaultParagraphFont"/>
    <w:rsid w:val="00FC7C5C"/>
  </w:style>
  <w:style w:type="character" w:customStyle="1" w:styleId="hljs-attr">
    <w:name w:val="hljs-attr"/>
    <w:basedOn w:val="DefaultParagraphFont"/>
    <w:rsid w:val="00FC7C5C"/>
  </w:style>
  <w:style w:type="character" w:customStyle="1" w:styleId="hljs-builtin">
    <w:name w:val="hljs-built_in"/>
    <w:basedOn w:val="DefaultParagraphFont"/>
    <w:rsid w:val="006629FD"/>
  </w:style>
  <w:style w:type="character" w:customStyle="1" w:styleId="hljs-string">
    <w:name w:val="hljs-string"/>
    <w:basedOn w:val="DefaultParagraphFont"/>
    <w:rsid w:val="006629FD"/>
  </w:style>
  <w:style w:type="character" w:customStyle="1" w:styleId="hljs-class">
    <w:name w:val="hljs-class"/>
    <w:basedOn w:val="DefaultParagraphFont"/>
    <w:rsid w:val="006629FD"/>
  </w:style>
  <w:style w:type="character" w:customStyle="1" w:styleId="hljs-title">
    <w:name w:val="hljs-title"/>
    <w:basedOn w:val="DefaultParagraphFont"/>
    <w:rsid w:val="006629FD"/>
  </w:style>
  <w:style w:type="character" w:customStyle="1" w:styleId="hljs-number">
    <w:name w:val="hljs-number"/>
    <w:basedOn w:val="DefaultParagraphFont"/>
    <w:rsid w:val="006629FD"/>
  </w:style>
  <w:style w:type="character" w:customStyle="1" w:styleId="hljs-subst">
    <w:name w:val="hljs-subst"/>
    <w:basedOn w:val="DefaultParagraphFont"/>
    <w:rsid w:val="006629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3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9325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8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98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574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2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44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hyperlink" Target="http://localhost:3978/api/messages" TargetMode="External"/><Relationship Id="rId42" Type="http://schemas.openxmlformats.org/officeDocument/2006/relationships/image" Target="media/image24.png"/><Relationship Id="rId47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s://portal.azure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qnamaker.ai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yperlink" Target="https://github.com/Microsoft/BotFramework-Emulator/releases" TargetMode="External"/><Relationship Id="rId37" Type="http://schemas.openxmlformats.org/officeDocument/2006/relationships/hyperlink" Target="https://www.luis.ai/home" TargetMode="External"/><Relationship Id="rId40" Type="http://schemas.openxmlformats.org/officeDocument/2006/relationships/image" Target="media/image22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docs.microsoft.com/en-us/azure/azure-resource-manager/resource-manager-register-provider-error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hyperlink" Target="https://github.com/SureshG02/LUIS_FAQ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digia.com/en/112-suomi/frequently-asked-questions/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github.com/SureshG02/QnAMaker_FAQs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lates\Digia%20Style%20Template%202014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DA9687698FC84B8DDEEEE1E3A50DFA" ma:contentTypeVersion="0" ma:contentTypeDescription="Create a new document." ma:contentTypeScope="" ma:versionID="34bf8d840319ef65f7a02cf954a04a5b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45E99-DEBC-431A-AC5F-9E53E1941B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B44AFC32-4D0E-434F-B657-B5213573D3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9AACEF0-5357-45DE-91CF-AFEED63133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BF52330-3C03-40AD-8596-3D372042D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Digia Style Template 2014.dotm</Template>
  <TotalTime>86</TotalTime>
  <Pages>15</Pages>
  <Words>615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Architecture</vt:lpstr>
    </vt:vector>
  </TitlesOfParts>
  <Company>Digia</Company>
  <LinksUpToDate>false</LinksUpToDate>
  <CharactersWithSpaces>5587</CharactersWithSpaces>
  <SharedDoc>false</SharedDoc>
  <HLinks>
    <vt:vector size="120" baseType="variant">
      <vt:variant>
        <vt:i4>1703997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_Toc303249960</vt:lpwstr>
      </vt:variant>
      <vt:variant>
        <vt:i4>1638461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_Toc303249959</vt:lpwstr>
      </vt:variant>
      <vt:variant>
        <vt:i4>1638461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_Toc303249958</vt:lpwstr>
      </vt:variant>
      <vt:variant>
        <vt:i4>1638461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_Toc303249957</vt:lpwstr>
      </vt:variant>
      <vt:variant>
        <vt:i4>1638461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_Toc303249956</vt:lpwstr>
      </vt:variant>
      <vt:variant>
        <vt:i4>1638461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_Toc303249955</vt:lpwstr>
      </vt:variant>
      <vt:variant>
        <vt:i4>1638461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_Toc303249954</vt:lpwstr>
      </vt:variant>
      <vt:variant>
        <vt:i4>1638461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_Toc303249953</vt:lpwstr>
      </vt:variant>
      <vt:variant>
        <vt:i4>1638461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_Toc303249952</vt:lpwstr>
      </vt:variant>
      <vt:variant>
        <vt:i4>1638461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_Toc303249951</vt:lpwstr>
      </vt:variant>
      <vt:variant>
        <vt:i4>1638461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_Toc303249950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_Toc303249949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_Toc303249948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_Toc303249947</vt:lpwstr>
      </vt:variant>
      <vt:variant>
        <vt:i4>1572925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_Toc303249946</vt:lpwstr>
      </vt:variant>
      <vt:variant>
        <vt:i4>1572925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_Toc303249945</vt:lpwstr>
      </vt:variant>
      <vt:variant>
        <vt:i4>1572925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_Toc303249944</vt:lpwstr>
      </vt:variant>
      <vt:variant>
        <vt:i4>1572925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_Toc303249943</vt:lpwstr>
      </vt:variant>
      <vt:variant>
        <vt:i4>1572925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_Toc303249942</vt:lpwstr>
      </vt:variant>
      <vt:variant>
        <vt:i4>4653073</vt:i4>
      </vt:variant>
      <vt:variant>
        <vt:i4>9</vt:i4>
      </vt:variant>
      <vt:variant>
        <vt:i4>0</vt:i4>
      </vt:variant>
      <vt:variant>
        <vt:i4>5</vt:i4>
      </vt:variant>
      <vt:variant>
        <vt:lpwstr>http://www.digia.com/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Architecture</dc:title>
  <dc:subject/>
  <dc:creator>Pham Kien</dc:creator>
  <cp:keywords/>
  <cp:lastModifiedBy>Gupta Suresh</cp:lastModifiedBy>
  <cp:revision>35</cp:revision>
  <cp:lastPrinted>2007-05-30T08:54:00Z</cp:lastPrinted>
  <dcterms:created xsi:type="dcterms:W3CDTF">2019-10-30T12:54:00Z</dcterms:created>
  <dcterms:modified xsi:type="dcterms:W3CDTF">2019-10-31T07:42:00Z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Order">
    <vt:lpwstr>123800.000000000</vt:lpwstr>
  </property>
  <property fmtid="{D5CDD505-2E9C-101B-9397-08002B2CF9AE}" pid="4" name="ContentTypeId">
    <vt:lpwstr>0x01010097DA9687698FC84B8DDEEEE1E3A50DFA</vt:lpwstr>
  </property>
</Properties>
</file>